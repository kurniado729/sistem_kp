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rFonts w:cs="Times New Roman"/>
          <w:szCs w:val="24"/>
        </w:rPr>
        <w:id w:val="-388415555"/>
        <w:docPartObj>
          <w:docPartGallery w:val="Cover Pages"/>
          <w:docPartUnique/>
        </w:docPartObj>
      </w:sdtPr>
      <w:sdtEndPr/>
      <w:sdtContent>
        <w:p w14:paraId="26E91459" w14:textId="77777777" w:rsidR="00FC2D32" w:rsidRPr="003918F4" w:rsidRDefault="00F237F1" w:rsidP="002977EE">
          <w:pPr>
            <w:pStyle w:val="Logo"/>
            <w:rPr>
              <w:rFonts w:cs="Times New Roman"/>
              <w:szCs w:val="24"/>
            </w:rPr>
          </w:pPr>
          <w:sdt>
            <w:sdtPr>
              <w:rPr>
                <w:rFonts w:cs="Times New Roman"/>
                <w:szCs w:val="24"/>
              </w:rPr>
              <w:alias w:val="Click icon at right to replace logo"/>
              <w:tag w:val="Click icon at right to replace logo"/>
              <w:id w:val="-2090688503"/>
              <w:picture/>
            </w:sdtPr>
            <w:sdtEndPr/>
            <w:sdtContent>
              <w:r w:rsidR="000B031A" w:rsidRPr="003918F4">
                <w:rPr>
                  <w:rFonts w:cs="Times New Roman"/>
                  <w:noProof/>
                  <w:szCs w:val="24"/>
                  <w:lang w:eastAsia="en-US"/>
                </w:rPr>
                <w:drawing>
                  <wp:inline distT="0" distB="0" distL="0" distR="0" wp14:anchorId="40D4139D" wp14:editId="23014C86">
                    <wp:extent cx="857250" cy="1186249"/>
                    <wp:effectExtent l="0" t="0" r="0" b="0"/>
                    <wp:docPr id="3" name="Picture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63731" cy="11952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  <w:r w:rsidR="000B031A" w:rsidRPr="003918F4">
            <w:rPr>
              <w:rFonts w:cs="Times New Roman"/>
              <w:noProof/>
              <w:szCs w:val="24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allowOverlap="1" wp14:anchorId="03E16608" wp14:editId="791400F7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0" b="6985"/>
                    <wp:wrapTopAndBottom/>
                    <wp:docPr id="1" name="Text Box 1" descr="Text box displaying company contact information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mpany contact information"/>
                                </w:tblPr>
                                <w:tblGrid>
                                  <w:gridCol w:w="2647"/>
                                  <w:gridCol w:w="446"/>
                                  <w:gridCol w:w="2656"/>
                                  <w:gridCol w:w="446"/>
                                  <w:gridCol w:w="2652"/>
                                </w:tblGrid>
                                <w:tr w:rsidR="00FC2D32" w14:paraId="5FC37018" w14:textId="77777777">
                                  <w:tc>
                                    <w:tcPr>
                                      <w:tcW w:w="1496" w:type="pct"/>
                                    </w:tcPr>
                                    <w:p w14:paraId="7CCA8FE1" w14:textId="77777777" w:rsidR="00FC2D32" w:rsidRDefault="002977EE" w:rsidP="002977EE">
                                      <w:pPr>
                                        <w:pStyle w:val="ContactInfo"/>
                                      </w:pPr>
                                      <w:proofErr w:type="spellStart"/>
                                      <w:r>
                                        <w:t>Ketua</w:t>
                                      </w:r>
                                      <w:proofErr w:type="spellEnd"/>
                                      <w:r>
                                        <w:t xml:space="preserve"> Tim </w:t>
                                      </w:r>
                                      <w:proofErr w:type="spellStart"/>
                                      <w:r>
                                        <w:t>Penyusun</w:t>
                                      </w:r>
                                      <w:proofErr w:type="spellEnd"/>
                                    </w:p>
                                    <w:p w14:paraId="01FEB3DC" w14:textId="77777777" w:rsidR="002977EE" w:rsidRDefault="002977EE" w:rsidP="002977EE">
                                      <w:pPr>
                                        <w:pStyle w:val="ContactInfo"/>
                                      </w:pPr>
                                      <w:proofErr w:type="spellStart"/>
                                      <w:r>
                                        <w:t>Pizaini</w:t>
                                      </w:r>
                                      <w:proofErr w:type="spellEnd"/>
                                      <w:r>
                                        <w:t xml:space="preserve">, ST, </w:t>
                                      </w:r>
                                      <w:proofErr w:type="spellStart"/>
                                      <w:r>
                                        <w:t>M.Kom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14:paraId="2346C1FC" w14:textId="77777777" w:rsidR="00FC2D32" w:rsidRDefault="00FC2D32">
                                      <w:pPr>
                                        <w:pStyle w:val="ContactInfo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14:paraId="6C8CA9D4" w14:textId="77777777" w:rsidR="00FC2D32" w:rsidRDefault="002977EE">
                                      <w:pPr>
                                        <w:pStyle w:val="ContactInfo"/>
                                        <w:jc w:val="center"/>
                                      </w:pPr>
                                      <w:r>
                                        <w:t xml:space="preserve">Teknik </w:t>
                                      </w:r>
                                      <w:proofErr w:type="spellStart"/>
                                      <w:r>
                                        <w:t>Informatika</w:t>
                                      </w:r>
                                      <w:proofErr w:type="spellEnd"/>
                                    </w:p>
                                    <w:p w14:paraId="6B5C0D38" w14:textId="77777777" w:rsidR="002977EE" w:rsidRDefault="002977EE">
                                      <w:pPr>
                                        <w:pStyle w:val="ContactInfo"/>
                                        <w:jc w:val="center"/>
                                      </w:pPr>
                                      <w:r>
                                        <w:t xml:space="preserve">UIN Sultan </w:t>
                                      </w:r>
                                      <w:proofErr w:type="spellStart"/>
                                      <w:r>
                                        <w:t>Syarif</w:t>
                                      </w:r>
                                      <w:proofErr w:type="spellEnd"/>
                                      <w:r>
                                        <w:t xml:space="preserve"> Kasim Riau</w:t>
                                      </w: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14:paraId="45740A11" w14:textId="77777777" w:rsidR="00FC2D32" w:rsidRDefault="00FC2D32">
                                      <w:pPr>
                                        <w:pStyle w:val="ContactInfo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p w14:paraId="0FB2F73C" w14:textId="77777777" w:rsidR="00FC2D32" w:rsidRDefault="00F237F1" w:rsidP="002977EE">
                                      <w:pPr>
                                        <w:pStyle w:val="ContactInfo"/>
                                        <w:jc w:val="right"/>
                                      </w:pPr>
                                      <w:sdt>
                                        <w:sdtPr>
                                          <w:alias w:val="Web address"/>
                                          <w:tag w:val=""/>
                                          <w:id w:val="-2126146720"/>
                                          <w:placeholder>
                                            <w:docPart w:val="13632408D96A4E87A10A807EB752F0B5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2977EE">
                                            <w:t>2016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67B02481" w14:textId="77777777" w:rsidR="00FC2D32" w:rsidRDefault="00FC2D32">
                                <w:pPr>
                                  <w:pStyle w:val="TableSpace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E1660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Text box displaying company contact information" style="position:absolute;margin-left:0;margin-top:0;width:468pt;height:48.95pt;z-index:25164902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" fillcolor="#f24f4f [3204]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mpany contact information"/>
                          </w:tblPr>
                          <w:tblGrid>
                            <w:gridCol w:w="2647"/>
                            <w:gridCol w:w="446"/>
                            <w:gridCol w:w="2656"/>
                            <w:gridCol w:w="446"/>
                            <w:gridCol w:w="2652"/>
                          </w:tblGrid>
                          <w:tr w:rsidR="00FC2D32" w14:paraId="5FC37018" w14:textId="77777777">
                            <w:tc>
                              <w:tcPr>
                                <w:tcW w:w="1496" w:type="pct"/>
                              </w:tcPr>
                              <w:p w14:paraId="7CCA8FE1" w14:textId="77777777" w:rsidR="00FC2D32" w:rsidRDefault="002977EE" w:rsidP="002977EE">
                                <w:pPr>
                                  <w:pStyle w:val="ContactInfo"/>
                                </w:pPr>
                                <w:proofErr w:type="spellStart"/>
                                <w:r>
                                  <w:t>Ketua</w:t>
                                </w:r>
                                <w:proofErr w:type="spellEnd"/>
                                <w:r>
                                  <w:t xml:space="preserve"> Tim </w:t>
                                </w:r>
                                <w:proofErr w:type="spellStart"/>
                                <w:r>
                                  <w:t>Penyusun</w:t>
                                </w:r>
                                <w:proofErr w:type="spellEnd"/>
                              </w:p>
                              <w:p w14:paraId="01FEB3DC" w14:textId="77777777" w:rsidR="002977EE" w:rsidRDefault="002977EE" w:rsidP="002977EE">
                                <w:pPr>
                                  <w:pStyle w:val="ContactInfo"/>
                                </w:pPr>
                                <w:proofErr w:type="spellStart"/>
                                <w:r>
                                  <w:t>Pizaini</w:t>
                                </w:r>
                                <w:proofErr w:type="spellEnd"/>
                                <w:r>
                                  <w:t xml:space="preserve">, ST, </w:t>
                                </w:r>
                                <w:proofErr w:type="spellStart"/>
                                <w:r>
                                  <w:t>M.Kom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14:paraId="2346C1FC" w14:textId="77777777" w:rsidR="00FC2D32" w:rsidRDefault="00FC2D32">
                                <w:pPr>
                                  <w:pStyle w:val="ContactInfo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14:paraId="6C8CA9D4" w14:textId="77777777" w:rsidR="00FC2D32" w:rsidRDefault="002977EE">
                                <w:pPr>
                                  <w:pStyle w:val="ContactInfo"/>
                                  <w:jc w:val="center"/>
                                </w:pPr>
                                <w:r>
                                  <w:t xml:space="preserve">Teknik </w:t>
                                </w:r>
                                <w:proofErr w:type="spellStart"/>
                                <w:r>
                                  <w:t>Informatika</w:t>
                                </w:r>
                                <w:proofErr w:type="spellEnd"/>
                              </w:p>
                              <w:p w14:paraId="6B5C0D38" w14:textId="77777777" w:rsidR="002977EE" w:rsidRDefault="002977EE">
                                <w:pPr>
                                  <w:pStyle w:val="ContactInfo"/>
                                  <w:jc w:val="center"/>
                                </w:pPr>
                                <w:r>
                                  <w:t xml:space="preserve">UIN Sultan </w:t>
                                </w:r>
                                <w:proofErr w:type="spellStart"/>
                                <w:r>
                                  <w:t>Syarif</w:t>
                                </w:r>
                                <w:proofErr w:type="spellEnd"/>
                                <w:r>
                                  <w:t xml:space="preserve"> Kasim Riau</w:t>
                                </w: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14:paraId="45740A11" w14:textId="77777777" w:rsidR="00FC2D32" w:rsidRDefault="00FC2D32">
                                <w:pPr>
                                  <w:pStyle w:val="ContactInfo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p w14:paraId="0FB2F73C" w14:textId="77777777" w:rsidR="00FC2D32" w:rsidRDefault="00F237F1" w:rsidP="002977EE">
                                <w:pPr>
                                  <w:pStyle w:val="ContactInfo"/>
                                  <w:jc w:val="right"/>
                                </w:pPr>
                                <w:sdt>
                                  <w:sdtPr>
                                    <w:alias w:val="Web address"/>
                                    <w:tag w:val=""/>
                                    <w:id w:val="-2126146720"/>
                                    <w:placeholder>
                                      <w:docPart w:val="13632408D96A4E87A10A807EB752F0B5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2977EE">
                                      <w:t>2016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67B02481" w14:textId="77777777" w:rsidR="00FC2D32" w:rsidRDefault="00FC2D32">
                          <w:pPr>
                            <w:pStyle w:val="TableSpace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0B031A" w:rsidRPr="003918F4">
            <w:rPr>
              <w:rFonts w:cs="Times New Roman"/>
              <w:noProof/>
              <w:szCs w:val="24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0F760F8D" wp14:editId="3F3F459A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center</wp:align>
                    </wp:positionV>
                    <wp:extent cx="5486400" cy="1463040"/>
                    <wp:effectExtent l="0" t="0" r="15240" b="1905"/>
                    <wp:wrapTopAndBottom/>
                    <wp:docPr id="2" name="Text Box 2" descr="Text box displaying document 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6400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7B0350" w14:textId="77777777" w:rsidR="00FC2D32" w:rsidRPr="002977EE" w:rsidRDefault="00F237F1">
                                <w:pPr>
                                  <w:pStyle w:val="Title"/>
                                  <w:rPr>
                                    <w:rFonts w:ascii="Segoe UI Light" w:hAnsi="Segoe UI Light" w:cs="Segoe UI Light"/>
                                    <w:b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 Light" w:hAnsi="Segoe UI Light" w:cs="Segoe UI Light"/>
                                      <w:b/>
                                    </w:rPr>
                                    <w:alias w:val="Title"/>
                                    <w:tag w:val=""/>
                                    <w:id w:val="139831569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2977EE" w:rsidRPr="002977EE">
                                      <w:rPr>
                                        <w:rFonts w:ascii="Segoe UI Light" w:hAnsi="Segoe UI Light" w:cs="Segoe UI Light"/>
                                        <w:b/>
                                      </w:rPr>
                                      <w:t>User Manual</w:t>
                                    </w:r>
                                  </w:sdtContent>
                                </w:sdt>
                              </w:p>
                              <w:p w14:paraId="7D3AC5BD" w14:textId="77777777" w:rsidR="00FC2D32" w:rsidRPr="002977EE" w:rsidRDefault="00F237F1">
                                <w:pPr>
                                  <w:pStyle w:val="Subtitle"/>
                                  <w:rPr>
                                    <w:rFonts w:ascii="Segoe UI Light" w:hAnsi="Segoe UI Light" w:cs="Segoe UI Light"/>
                                    <w:b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 Light" w:hAnsi="Segoe UI Light" w:cs="Segoe UI Light"/>
                                      <w:b/>
                                    </w:rPr>
                                    <w:alias w:val="Subtitle"/>
                                    <w:tag w:val=""/>
                                    <w:id w:val="72865562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2977EE" w:rsidRPr="002977EE">
                                      <w:rPr>
                                        <w:rFonts w:ascii="Segoe UI Light" w:hAnsi="Segoe UI Light" w:cs="Segoe UI Light"/>
                                        <w:b/>
                                      </w:rPr>
                                      <w:t>Aplikasi</w:t>
                                    </w:r>
                                    <w:proofErr w:type="spellEnd"/>
                                    <w:r w:rsidR="002977EE" w:rsidRPr="002977EE">
                                      <w:rPr>
                                        <w:rFonts w:ascii="Segoe UI Light" w:hAnsi="Segoe UI Light" w:cs="Segoe UI Light"/>
                                        <w:b/>
                                      </w:rPr>
                                      <w:t xml:space="preserve"> Android </w:t>
                                    </w:r>
                                    <w:proofErr w:type="spellStart"/>
                                    <w:r w:rsidR="002977EE" w:rsidRPr="002977EE">
                                      <w:rPr>
                                        <w:rFonts w:ascii="Segoe UI Light" w:hAnsi="Segoe UI Light" w:cs="Segoe UI Light"/>
                                        <w:b/>
                                      </w:rPr>
                                      <w:t>Organisasi</w:t>
                                    </w:r>
                                    <w:proofErr w:type="spellEnd"/>
                                    <w:r w:rsidR="002977EE" w:rsidRPr="002977EE">
                                      <w:rPr>
                                        <w:rFonts w:ascii="Segoe UI Light" w:hAnsi="Segoe UI Light" w:cs="Segoe UI Light"/>
                                        <w:b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2977EE" w:rsidRPr="002977EE">
                                      <w:rPr>
                                        <w:rFonts w:ascii="Segoe UI Light" w:hAnsi="Segoe UI Light" w:cs="Segoe UI Light"/>
                                        <w:b/>
                                      </w:rPr>
                                      <w:t>Polda</w:t>
                                    </w:r>
                                    <w:proofErr w:type="spellEnd"/>
                                    <w:r w:rsidR="002977EE" w:rsidRPr="002977EE">
                                      <w:rPr>
                                        <w:rFonts w:ascii="Segoe UI Light" w:hAnsi="Segoe UI Light" w:cs="Segoe UI Light"/>
                                        <w:b/>
                                      </w:rPr>
                                      <w:t xml:space="preserve"> Riau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A07C49" id="Text Box 2" o:spid="_x0000_s1027" type="#_x0000_t202" alt="Text box displaying document title and subtitle" style="position:absolute;margin-left:0;margin-top:0;width:6in;height:115.2pt;z-index:251648000;visibility:visible;mso-wrap-style:square;mso-width-percent:85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" filled="f" stroked="f" strokeweight=".5pt">
                    <v:textbox style="mso-fit-shape-to-text:t" inset="0,0,0,0">
                      <w:txbxContent>
                        <w:p w:rsidR="00FC2D32" w:rsidRPr="002977EE" w:rsidRDefault="008C5C9E">
                          <w:pPr>
                            <w:pStyle w:val="Title"/>
                            <w:rPr>
                              <w:rFonts w:ascii="Segoe UI Light" w:hAnsi="Segoe UI Light" w:cs="Segoe UI Light"/>
                              <w:b/>
                            </w:rPr>
                          </w:pPr>
                          <w:sdt>
                            <w:sdtPr>
                              <w:rPr>
                                <w:rFonts w:ascii="Segoe UI Light" w:hAnsi="Segoe UI Light" w:cs="Segoe UI Light"/>
                                <w:b/>
                              </w:rPr>
                              <w:alias w:val="Title"/>
                              <w:tag w:val=""/>
                              <w:id w:val="139831569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2977EE" w:rsidRPr="002977EE">
                                <w:rPr>
                                  <w:rFonts w:ascii="Segoe UI Light" w:hAnsi="Segoe UI Light" w:cs="Segoe UI Light"/>
                                  <w:b/>
                                </w:rPr>
                                <w:t>User Manual</w:t>
                              </w:r>
                            </w:sdtContent>
                          </w:sdt>
                        </w:p>
                        <w:p w:rsidR="00FC2D32" w:rsidRPr="002977EE" w:rsidRDefault="008C5C9E">
                          <w:pPr>
                            <w:pStyle w:val="Subtitle"/>
                            <w:rPr>
                              <w:rFonts w:ascii="Segoe UI Light" w:hAnsi="Segoe UI Light" w:cs="Segoe UI Light"/>
                              <w:b/>
                            </w:rPr>
                          </w:pPr>
                          <w:sdt>
                            <w:sdtPr>
                              <w:rPr>
                                <w:rFonts w:ascii="Segoe UI Light" w:hAnsi="Segoe UI Light" w:cs="Segoe UI Light"/>
                                <w:b/>
                              </w:rPr>
                              <w:alias w:val="Subtitle"/>
                              <w:tag w:val=""/>
                              <w:id w:val="72865562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2977EE" w:rsidRPr="002977EE">
                                <w:rPr>
                                  <w:rFonts w:ascii="Segoe UI Light" w:hAnsi="Segoe UI Light" w:cs="Segoe UI Light"/>
                                  <w:b/>
                                </w:rPr>
                                <w:t>Aplikasi Android Organisasi Polda Riau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14:paraId="56BE5CDE" w14:textId="77777777" w:rsidR="00FC2D32" w:rsidRPr="003918F4" w:rsidRDefault="000B031A">
          <w:pPr>
            <w:rPr>
              <w:rFonts w:cs="Times New Roman"/>
              <w:szCs w:val="24"/>
            </w:rPr>
          </w:pPr>
          <w:r w:rsidRPr="003918F4">
            <w:rPr>
              <w:rFonts w:cs="Times New Roman"/>
              <w:szCs w:val="24"/>
            </w:rPr>
            <w:br w:type="page"/>
          </w:r>
        </w:p>
      </w:sdtContent>
    </w:sdt>
    <w:p w14:paraId="5FFD95E0" w14:textId="77777777" w:rsidR="003918F4" w:rsidRDefault="003918F4" w:rsidP="003918F4">
      <w:pPr>
        <w:pStyle w:val="Heading1"/>
      </w:pPr>
      <w:bookmarkStart w:id="1" w:name="_Toc463858673"/>
      <w:r>
        <w:lastRenderedPageBreak/>
        <w:t>Daftar Isi</w:t>
      </w:r>
      <w:bookmarkEnd w:id="1"/>
    </w:p>
    <w:p w14:paraId="1E6B9B6D" w14:textId="77777777" w:rsidR="009643F9" w:rsidRDefault="009643F9" w:rsidP="00A44353">
      <w:pPr>
        <w:pStyle w:val="TOC1"/>
        <w:numPr>
          <w:ilvl w:val="0"/>
          <w:numId w:val="0"/>
        </w:numPr>
        <w:tabs>
          <w:tab w:val="right" w:leader="dot" w:pos="9350"/>
        </w:tabs>
        <w:rPr>
          <w:rFonts w:asciiTheme="minorHAnsi" w:hAnsiTheme="minorHAnsi"/>
          <w:b w:val="0"/>
          <w:bCs w:val="0"/>
          <w:noProof/>
          <w:color w:val="auto"/>
          <w:sz w:val="22"/>
          <w:szCs w:val="22"/>
          <w:lang w:eastAsia="en-US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463858673" w:history="1">
        <w:r w:rsidRPr="00BE2515">
          <w:rPr>
            <w:rStyle w:val="Hyperlink"/>
            <w:noProof/>
          </w:rPr>
          <w:t>Daftar 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_Toc463858673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3E1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1367167" w14:textId="77777777" w:rsidR="009643F9" w:rsidRDefault="00F237F1" w:rsidP="00A44353">
      <w:pPr>
        <w:pStyle w:val="TOC1"/>
        <w:numPr>
          <w:ilvl w:val="0"/>
          <w:numId w:val="0"/>
        </w:numPr>
        <w:tabs>
          <w:tab w:val="right" w:leader="dot" w:pos="9350"/>
        </w:tabs>
        <w:rPr>
          <w:rFonts w:asciiTheme="minorHAnsi" w:hAnsiTheme="minorHAnsi"/>
          <w:b w:val="0"/>
          <w:bCs w:val="0"/>
          <w:noProof/>
          <w:color w:val="auto"/>
          <w:sz w:val="22"/>
          <w:szCs w:val="22"/>
          <w:lang w:eastAsia="en-US"/>
        </w:rPr>
      </w:pPr>
      <w:hyperlink w:anchor="_Toc463858674" w:history="1">
        <w:r w:rsidR="009643F9" w:rsidRPr="00BE2515">
          <w:rPr>
            <w:rStyle w:val="Hyperlink"/>
            <w:noProof/>
          </w:rPr>
          <w:t>Pendahuluan</w:t>
        </w:r>
        <w:r w:rsidR="009643F9">
          <w:rPr>
            <w:noProof/>
            <w:webHidden/>
          </w:rPr>
          <w:tab/>
        </w:r>
        <w:r w:rsidR="009643F9">
          <w:rPr>
            <w:noProof/>
            <w:webHidden/>
          </w:rPr>
          <w:fldChar w:fldCharType="begin"/>
        </w:r>
        <w:r w:rsidR="009643F9">
          <w:rPr>
            <w:noProof/>
            <w:webHidden/>
          </w:rPr>
          <w:instrText xml:space="preserve"> PAGEREF _Toc463858674 \h </w:instrText>
        </w:r>
        <w:r w:rsidR="009643F9">
          <w:rPr>
            <w:noProof/>
            <w:webHidden/>
          </w:rPr>
        </w:r>
        <w:r w:rsidR="009643F9">
          <w:rPr>
            <w:noProof/>
            <w:webHidden/>
          </w:rPr>
          <w:fldChar w:fldCharType="separate"/>
        </w:r>
        <w:r w:rsidR="00963E1F">
          <w:rPr>
            <w:noProof/>
            <w:webHidden/>
          </w:rPr>
          <w:t>3</w:t>
        </w:r>
        <w:r w:rsidR="009643F9">
          <w:rPr>
            <w:noProof/>
            <w:webHidden/>
          </w:rPr>
          <w:fldChar w:fldCharType="end"/>
        </w:r>
      </w:hyperlink>
    </w:p>
    <w:p w14:paraId="40A936DD" w14:textId="77777777" w:rsidR="009643F9" w:rsidRDefault="00F237F1" w:rsidP="00A44353">
      <w:pPr>
        <w:pStyle w:val="TOC1"/>
        <w:numPr>
          <w:ilvl w:val="0"/>
          <w:numId w:val="0"/>
        </w:numPr>
        <w:tabs>
          <w:tab w:val="right" w:leader="dot" w:pos="9350"/>
        </w:tabs>
        <w:rPr>
          <w:rFonts w:asciiTheme="minorHAnsi" w:hAnsiTheme="minorHAnsi"/>
          <w:b w:val="0"/>
          <w:bCs w:val="0"/>
          <w:noProof/>
          <w:color w:val="auto"/>
          <w:sz w:val="22"/>
          <w:szCs w:val="22"/>
          <w:lang w:eastAsia="en-US"/>
        </w:rPr>
      </w:pPr>
      <w:hyperlink w:anchor="_Toc463858675" w:history="1">
        <w:r w:rsidR="009643F9" w:rsidRPr="00BE2515">
          <w:rPr>
            <w:rStyle w:val="Hyperlink"/>
            <w:noProof/>
          </w:rPr>
          <w:t>Spesifikasi Aplikasi</w:t>
        </w:r>
        <w:r w:rsidR="009643F9">
          <w:rPr>
            <w:noProof/>
            <w:webHidden/>
          </w:rPr>
          <w:tab/>
        </w:r>
        <w:r w:rsidR="009643F9">
          <w:rPr>
            <w:noProof/>
            <w:webHidden/>
          </w:rPr>
          <w:fldChar w:fldCharType="begin"/>
        </w:r>
        <w:r w:rsidR="009643F9">
          <w:rPr>
            <w:noProof/>
            <w:webHidden/>
          </w:rPr>
          <w:instrText xml:space="preserve"> PAGEREF _Toc463858675 \h </w:instrText>
        </w:r>
        <w:r w:rsidR="009643F9">
          <w:rPr>
            <w:noProof/>
            <w:webHidden/>
          </w:rPr>
        </w:r>
        <w:r w:rsidR="009643F9">
          <w:rPr>
            <w:noProof/>
            <w:webHidden/>
          </w:rPr>
          <w:fldChar w:fldCharType="separate"/>
        </w:r>
        <w:r w:rsidR="00963E1F">
          <w:rPr>
            <w:noProof/>
            <w:webHidden/>
          </w:rPr>
          <w:t>3</w:t>
        </w:r>
        <w:r w:rsidR="009643F9">
          <w:rPr>
            <w:noProof/>
            <w:webHidden/>
          </w:rPr>
          <w:fldChar w:fldCharType="end"/>
        </w:r>
      </w:hyperlink>
    </w:p>
    <w:p w14:paraId="36AA89D6" w14:textId="77777777" w:rsidR="009643F9" w:rsidRDefault="00F237F1" w:rsidP="00A44353">
      <w:pPr>
        <w:pStyle w:val="TOC1"/>
        <w:numPr>
          <w:ilvl w:val="0"/>
          <w:numId w:val="0"/>
        </w:numPr>
        <w:tabs>
          <w:tab w:val="right" w:leader="dot" w:pos="9350"/>
        </w:tabs>
        <w:rPr>
          <w:rFonts w:asciiTheme="minorHAnsi" w:hAnsiTheme="minorHAnsi"/>
          <w:b w:val="0"/>
          <w:bCs w:val="0"/>
          <w:noProof/>
          <w:color w:val="auto"/>
          <w:sz w:val="22"/>
          <w:szCs w:val="22"/>
          <w:lang w:eastAsia="en-US"/>
        </w:rPr>
      </w:pPr>
      <w:hyperlink w:anchor="_Toc463858676" w:history="1">
        <w:r w:rsidR="009643F9" w:rsidRPr="00BE2515">
          <w:rPr>
            <w:rStyle w:val="Hyperlink"/>
            <w:noProof/>
          </w:rPr>
          <w:t>Fitur Utama</w:t>
        </w:r>
        <w:r w:rsidR="009643F9">
          <w:rPr>
            <w:noProof/>
            <w:webHidden/>
          </w:rPr>
          <w:tab/>
        </w:r>
        <w:r w:rsidR="009643F9">
          <w:rPr>
            <w:noProof/>
            <w:webHidden/>
          </w:rPr>
          <w:fldChar w:fldCharType="begin"/>
        </w:r>
        <w:r w:rsidR="009643F9">
          <w:rPr>
            <w:noProof/>
            <w:webHidden/>
          </w:rPr>
          <w:instrText xml:space="preserve"> PAGEREF _Toc463858676 \h </w:instrText>
        </w:r>
        <w:r w:rsidR="009643F9">
          <w:rPr>
            <w:noProof/>
            <w:webHidden/>
          </w:rPr>
        </w:r>
        <w:r w:rsidR="009643F9">
          <w:rPr>
            <w:noProof/>
            <w:webHidden/>
          </w:rPr>
          <w:fldChar w:fldCharType="separate"/>
        </w:r>
        <w:r w:rsidR="00963E1F">
          <w:rPr>
            <w:noProof/>
            <w:webHidden/>
          </w:rPr>
          <w:t>3</w:t>
        </w:r>
        <w:r w:rsidR="009643F9">
          <w:rPr>
            <w:noProof/>
            <w:webHidden/>
          </w:rPr>
          <w:fldChar w:fldCharType="end"/>
        </w:r>
      </w:hyperlink>
    </w:p>
    <w:p w14:paraId="4776B082" w14:textId="77777777" w:rsidR="009643F9" w:rsidRDefault="00F237F1" w:rsidP="00A44353">
      <w:pPr>
        <w:pStyle w:val="TOC1"/>
        <w:numPr>
          <w:ilvl w:val="0"/>
          <w:numId w:val="0"/>
        </w:numPr>
        <w:tabs>
          <w:tab w:val="right" w:leader="dot" w:pos="9350"/>
        </w:tabs>
        <w:rPr>
          <w:rFonts w:asciiTheme="minorHAnsi" w:hAnsiTheme="minorHAnsi"/>
          <w:b w:val="0"/>
          <w:bCs w:val="0"/>
          <w:noProof/>
          <w:color w:val="auto"/>
          <w:sz w:val="22"/>
          <w:szCs w:val="22"/>
          <w:lang w:eastAsia="en-US"/>
        </w:rPr>
      </w:pPr>
      <w:hyperlink w:anchor="_Toc463858677" w:history="1">
        <w:r w:rsidR="009643F9" w:rsidRPr="00BE2515">
          <w:rPr>
            <w:rStyle w:val="Hyperlink"/>
            <w:noProof/>
          </w:rPr>
          <w:t>Instalasi</w:t>
        </w:r>
        <w:r w:rsidR="009643F9">
          <w:rPr>
            <w:noProof/>
            <w:webHidden/>
          </w:rPr>
          <w:tab/>
        </w:r>
        <w:r w:rsidR="009643F9">
          <w:rPr>
            <w:noProof/>
            <w:webHidden/>
          </w:rPr>
          <w:fldChar w:fldCharType="begin"/>
        </w:r>
        <w:r w:rsidR="009643F9">
          <w:rPr>
            <w:noProof/>
            <w:webHidden/>
          </w:rPr>
          <w:instrText xml:space="preserve"> PAGEREF _Toc463858677 \h </w:instrText>
        </w:r>
        <w:r w:rsidR="009643F9">
          <w:rPr>
            <w:noProof/>
            <w:webHidden/>
          </w:rPr>
        </w:r>
        <w:r w:rsidR="009643F9">
          <w:rPr>
            <w:noProof/>
            <w:webHidden/>
          </w:rPr>
          <w:fldChar w:fldCharType="separate"/>
        </w:r>
        <w:r w:rsidR="00963E1F">
          <w:rPr>
            <w:noProof/>
            <w:webHidden/>
          </w:rPr>
          <w:t>3</w:t>
        </w:r>
        <w:r w:rsidR="009643F9">
          <w:rPr>
            <w:noProof/>
            <w:webHidden/>
          </w:rPr>
          <w:fldChar w:fldCharType="end"/>
        </w:r>
      </w:hyperlink>
    </w:p>
    <w:p w14:paraId="2F5E35EE" w14:textId="77777777" w:rsidR="009643F9" w:rsidRDefault="00F237F1" w:rsidP="00A44353">
      <w:pPr>
        <w:pStyle w:val="TOC1"/>
        <w:numPr>
          <w:ilvl w:val="0"/>
          <w:numId w:val="0"/>
        </w:numPr>
        <w:tabs>
          <w:tab w:val="right" w:leader="dot" w:pos="9350"/>
        </w:tabs>
        <w:rPr>
          <w:rFonts w:asciiTheme="minorHAnsi" w:hAnsiTheme="minorHAnsi"/>
          <w:b w:val="0"/>
          <w:bCs w:val="0"/>
          <w:noProof/>
          <w:color w:val="auto"/>
          <w:sz w:val="22"/>
          <w:szCs w:val="22"/>
          <w:lang w:eastAsia="en-US"/>
        </w:rPr>
      </w:pPr>
      <w:hyperlink w:anchor="_Toc463858678" w:history="1">
        <w:r w:rsidR="009643F9" w:rsidRPr="00BE2515">
          <w:rPr>
            <w:rStyle w:val="Hyperlink"/>
            <w:noProof/>
          </w:rPr>
          <w:t>Menjalankan Aplikasi</w:t>
        </w:r>
        <w:r w:rsidR="009643F9">
          <w:rPr>
            <w:noProof/>
            <w:webHidden/>
          </w:rPr>
          <w:tab/>
        </w:r>
        <w:r w:rsidR="009643F9">
          <w:rPr>
            <w:noProof/>
            <w:webHidden/>
          </w:rPr>
          <w:fldChar w:fldCharType="begin"/>
        </w:r>
        <w:r w:rsidR="009643F9">
          <w:rPr>
            <w:noProof/>
            <w:webHidden/>
          </w:rPr>
          <w:instrText xml:space="preserve"> PAGEREF _Toc463858678 \h </w:instrText>
        </w:r>
        <w:r w:rsidR="009643F9">
          <w:rPr>
            <w:noProof/>
            <w:webHidden/>
          </w:rPr>
        </w:r>
        <w:r w:rsidR="009643F9">
          <w:rPr>
            <w:noProof/>
            <w:webHidden/>
          </w:rPr>
          <w:fldChar w:fldCharType="separate"/>
        </w:r>
        <w:r w:rsidR="00963E1F">
          <w:rPr>
            <w:noProof/>
            <w:webHidden/>
          </w:rPr>
          <w:t>6</w:t>
        </w:r>
        <w:r w:rsidR="009643F9">
          <w:rPr>
            <w:noProof/>
            <w:webHidden/>
          </w:rPr>
          <w:fldChar w:fldCharType="end"/>
        </w:r>
      </w:hyperlink>
    </w:p>
    <w:p w14:paraId="4C47C8F9" w14:textId="77777777" w:rsidR="009643F9" w:rsidRDefault="00F237F1" w:rsidP="00A44353">
      <w:pPr>
        <w:pStyle w:val="TOC1"/>
        <w:numPr>
          <w:ilvl w:val="0"/>
          <w:numId w:val="0"/>
        </w:numPr>
        <w:tabs>
          <w:tab w:val="right" w:leader="dot" w:pos="9350"/>
        </w:tabs>
        <w:rPr>
          <w:rFonts w:asciiTheme="minorHAnsi" w:hAnsiTheme="minorHAnsi"/>
          <w:b w:val="0"/>
          <w:bCs w:val="0"/>
          <w:noProof/>
          <w:color w:val="auto"/>
          <w:sz w:val="22"/>
          <w:szCs w:val="22"/>
          <w:lang w:eastAsia="en-US"/>
        </w:rPr>
      </w:pPr>
      <w:hyperlink w:anchor="_Toc463858679" w:history="1">
        <w:r w:rsidR="009643F9" w:rsidRPr="00BE2515">
          <w:rPr>
            <w:rStyle w:val="Hyperlink"/>
            <w:noProof/>
          </w:rPr>
          <w:t>Halaman Utama Aplikasi</w:t>
        </w:r>
        <w:r w:rsidR="009643F9">
          <w:rPr>
            <w:noProof/>
            <w:webHidden/>
          </w:rPr>
          <w:tab/>
        </w:r>
        <w:r w:rsidR="009643F9">
          <w:rPr>
            <w:noProof/>
            <w:webHidden/>
          </w:rPr>
          <w:fldChar w:fldCharType="begin"/>
        </w:r>
        <w:r w:rsidR="009643F9">
          <w:rPr>
            <w:noProof/>
            <w:webHidden/>
          </w:rPr>
          <w:instrText xml:space="preserve"> PAGEREF _Toc463858679 \h </w:instrText>
        </w:r>
        <w:r w:rsidR="009643F9">
          <w:rPr>
            <w:noProof/>
            <w:webHidden/>
          </w:rPr>
        </w:r>
        <w:r w:rsidR="009643F9">
          <w:rPr>
            <w:noProof/>
            <w:webHidden/>
          </w:rPr>
          <w:fldChar w:fldCharType="separate"/>
        </w:r>
        <w:r w:rsidR="00963E1F">
          <w:rPr>
            <w:noProof/>
            <w:webHidden/>
          </w:rPr>
          <w:t>6</w:t>
        </w:r>
        <w:r w:rsidR="009643F9">
          <w:rPr>
            <w:noProof/>
            <w:webHidden/>
          </w:rPr>
          <w:fldChar w:fldCharType="end"/>
        </w:r>
      </w:hyperlink>
    </w:p>
    <w:p w14:paraId="78F5C64E" w14:textId="77777777" w:rsidR="009643F9" w:rsidRDefault="00F237F1" w:rsidP="00A44353">
      <w:pPr>
        <w:pStyle w:val="TOC1"/>
        <w:numPr>
          <w:ilvl w:val="0"/>
          <w:numId w:val="0"/>
        </w:numPr>
        <w:tabs>
          <w:tab w:val="right" w:leader="dot" w:pos="9350"/>
        </w:tabs>
        <w:rPr>
          <w:rFonts w:asciiTheme="minorHAnsi" w:hAnsiTheme="minorHAnsi"/>
          <w:b w:val="0"/>
          <w:bCs w:val="0"/>
          <w:noProof/>
          <w:color w:val="auto"/>
          <w:sz w:val="22"/>
          <w:szCs w:val="22"/>
          <w:lang w:eastAsia="en-US"/>
        </w:rPr>
      </w:pPr>
      <w:hyperlink w:anchor="_Toc463858680" w:history="1">
        <w:r w:rsidR="009643F9" w:rsidRPr="00BE2515">
          <w:rPr>
            <w:rStyle w:val="Hyperlink"/>
            <w:noProof/>
          </w:rPr>
          <w:t>Update Database</w:t>
        </w:r>
        <w:r w:rsidR="009643F9">
          <w:rPr>
            <w:noProof/>
            <w:webHidden/>
          </w:rPr>
          <w:tab/>
        </w:r>
        <w:r w:rsidR="009643F9">
          <w:rPr>
            <w:noProof/>
            <w:webHidden/>
          </w:rPr>
          <w:fldChar w:fldCharType="begin"/>
        </w:r>
        <w:r w:rsidR="009643F9">
          <w:rPr>
            <w:noProof/>
            <w:webHidden/>
          </w:rPr>
          <w:instrText xml:space="preserve"> PAGEREF _Toc463858680 \h </w:instrText>
        </w:r>
        <w:r w:rsidR="009643F9">
          <w:rPr>
            <w:noProof/>
            <w:webHidden/>
          </w:rPr>
        </w:r>
        <w:r w:rsidR="009643F9">
          <w:rPr>
            <w:noProof/>
            <w:webHidden/>
          </w:rPr>
          <w:fldChar w:fldCharType="separate"/>
        </w:r>
        <w:r w:rsidR="00963E1F">
          <w:rPr>
            <w:noProof/>
            <w:webHidden/>
          </w:rPr>
          <w:t>8</w:t>
        </w:r>
        <w:r w:rsidR="009643F9">
          <w:rPr>
            <w:noProof/>
            <w:webHidden/>
          </w:rPr>
          <w:fldChar w:fldCharType="end"/>
        </w:r>
      </w:hyperlink>
    </w:p>
    <w:p w14:paraId="07C593FA" w14:textId="77777777" w:rsidR="009643F9" w:rsidRDefault="00F237F1" w:rsidP="00A44353">
      <w:pPr>
        <w:pStyle w:val="TOC1"/>
        <w:numPr>
          <w:ilvl w:val="0"/>
          <w:numId w:val="0"/>
        </w:numPr>
        <w:tabs>
          <w:tab w:val="right" w:leader="dot" w:pos="9350"/>
        </w:tabs>
        <w:rPr>
          <w:rFonts w:asciiTheme="minorHAnsi" w:hAnsiTheme="minorHAnsi"/>
          <w:b w:val="0"/>
          <w:bCs w:val="0"/>
          <w:noProof/>
          <w:color w:val="auto"/>
          <w:sz w:val="22"/>
          <w:szCs w:val="22"/>
          <w:lang w:eastAsia="en-US"/>
        </w:rPr>
      </w:pPr>
      <w:hyperlink w:anchor="_Toc463858681" w:history="1">
        <w:r w:rsidR="009643F9" w:rsidRPr="00BE2515">
          <w:rPr>
            <w:rStyle w:val="Hyperlink"/>
            <w:noProof/>
          </w:rPr>
          <w:t>Mengupdate Foto</w:t>
        </w:r>
        <w:r w:rsidR="009643F9">
          <w:rPr>
            <w:noProof/>
            <w:webHidden/>
          </w:rPr>
          <w:tab/>
        </w:r>
        <w:r w:rsidR="009643F9">
          <w:rPr>
            <w:noProof/>
            <w:webHidden/>
          </w:rPr>
          <w:fldChar w:fldCharType="begin"/>
        </w:r>
        <w:r w:rsidR="009643F9">
          <w:rPr>
            <w:noProof/>
            <w:webHidden/>
          </w:rPr>
          <w:instrText xml:space="preserve"> PAGEREF _Toc463858681 \h </w:instrText>
        </w:r>
        <w:r w:rsidR="009643F9">
          <w:rPr>
            <w:noProof/>
            <w:webHidden/>
          </w:rPr>
        </w:r>
        <w:r w:rsidR="009643F9">
          <w:rPr>
            <w:noProof/>
            <w:webHidden/>
          </w:rPr>
          <w:fldChar w:fldCharType="separate"/>
        </w:r>
        <w:r w:rsidR="00963E1F">
          <w:rPr>
            <w:noProof/>
            <w:webHidden/>
          </w:rPr>
          <w:t>10</w:t>
        </w:r>
        <w:r w:rsidR="009643F9">
          <w:rPr>
            <w:noProof/>
            <w:webHidden/>
          </w:rPr>
          <w:fldChar w:fldCharType="end"/>
        </w:r>
      </w:hyperlink>
    </w:p>
    <w:p w14:paraId="41CA9831" w14:textId="77777777" w:rsidR="009643F9" w:rsidRDefault="00F237F1" w:rsidP="00A44353">
      <w:pPr>
        <w:pStyle w:val="TOC1"/>
        <w:numPr>
          <w:ilvl w:val="0"/>
          <w:numId w:val="0"/>
        </w:numPr>
        <w:tabs>
          <w:tab w:val="right" w:leader="dot" w:pos="9350"/>
        </w:tabs>
        <w:rPr>
          <w:rFonts w:asciiTheme="minorHAnsi" w:hAnsiTheme="minorHAnsi"/>
          <w:b w:val="0"/>
          <w:bCs w:val="0"/>
          <w:noProof/>
          <w:color w:val="auto"/>
          <w:sz w:val="22"/>
          <w:szCs w:val="22"/>
          <w:lang w:eastAsia="en-US"/>
        </w:rPr>
      </w:pPr>
      <w:hyperlink w:anchor="_Toc463858682" w:history="1">
        <w:r w:rsidR="009643F9" w:rsidRPr="00BE2515">
          <w:rPr>
            <w:rStyle w:val="Hyperlink"/>
            <w:noProof/>
          </w:rPr>
          <w:t>Struktur Organisasi Polda Riau</w:t>
        </w:r>
        <w:r w:rsidR="009643F9">
          <w:rPr>
            <w:noProof/>
            <w:webHidden/>
          </w:rPr>
          <w:tab/>
        </w:r>
        <w:r w:rsidR="009643F9">
          <w:rPr>
            <w:noProof/>
            <w:webHidden/>
          </w:rPr>
          <w:fldChar w:fldCharType="begin"/>
        </w:r>
        <w:r w:rsidR="009643F9">
          <w:rPr>
            <w:noProof/>
            <w:webHidden/>
          </w:rPr>
          <w:instrText xml:space="preserve"> PAGEREF _Toc463858682 \h </w:instrText>
        </w:r>
        <w:r w:rsidR="009643F9">
          <w:rPr>
            <w:noProof/>
            <w:webHidden/>
          </w:rPr>
        </w:r>
        <w:r w:rsidR="009643F9">
          <w:rPr>
            <w:noProof/>
            <w:webHidden/>
          </w:rPr>
          <w:fldChar w:fldCharType="separate"/>
        </w:r>
        <w:r w:rsidR="00963E1F">
          <w:rPr>
            <w:noProof/>
            <w:webHidden/>
          </w:rPr>
          <w:t>12</w:t>
        </w:r>
        <w:r w:rsidR="009643F9">
          <w:rPr>
            <w:noProof/>
            <w:webHidden/>
          </w:rPr>
          <w:fldChar w:fldCharType="end"/>
        </w:r>
      </w:hyperlink>
    </w:p>
    <w:p w14:paraId="143D5663" w14:textId="77777777" w:rsidR="009643F9" w:rsidRDefault="00F237F1" w:rsidP="00A44353">
      <w:pPr>
        <w:pStyle w:val="TOC1"/>
        <w:numPr>
          <w:ilvl w:val="0"/>
          <w:numId w:val="0"/>
        </w:numPr>
        <w:tabs>
          <w:tab w:val="right" w:leader="dot" w:pos="9350"/>
        </w:tabs>
        <w:rPr>
          <w:rFonts w:asciiTheme="minorHAnsi" w:hAnsiTheme="minorHAnsi"/>
          <w:b w:val="0"/>
          <w:bCs w:val="0"/>
          <w:noProof/>
          <w:color w:val="auto"/>
          <w:sz w:val="22"/>
          <w:szCs w:val="22"/>
          <w:lang w:eastAsia="en-US"/>
        </w:rPr>
      </w:pPr>
      <w:hyperlink w:anchor="_Toc463858683" w:history="1">
        <w:r w:rsidR="009643F9" w:rsidRPr="00BE2515">
          <w:rPr>
            <w:rStyle w:val="Hyperlink"/>
            <w:noProof/>
          </w:rPr>
          <w:t>Personil Per Bidang/Bagian di Polda Riau</w:t>
        </w:r>
        <w:r w:rsidR="009643F9">
          <w:rPr>
            <w:noProof/>
            <w:webHidden/>
          </w:rPr>
          <w:tab/>
        </w:r>
        <w:r w:rsidR="009643F9">
          <w:rPr>
            <w:noProof/>
            <w:webHidden/>
          </w:rPr>
          <w:fldChar w:fldCharType="begin"/>
        </w:r>
        <w:r w:rsidR="009643F9">
          <w:rPr>
            <w:noProof/>
            <w:webHidden/>
          </w:rPr>
          <w:instrText xml:space="preserve"> PAGEREF _Toc463858683 \h </w:instrText>
        </w:r>
        <w:r w:rsidR="009643F9">
          <w:rPr>
            <w:noProof/>
            <w:webHidden/>
          </w:rPr>
        </w:r>
        <w:r w:rsidR="009643F9">
          <w:rPr>
            <w:noProof/>
            <w:webHidden/>
          </w:rPr>
          <w:fldChar w:fldCharType="separate"/>
        </w:r>
        <w:r w:rsidR="00963E1F">
          <w:rPr>
            <w:noProof/>
            <w:webHidden/>
          </w:rPr>
          <w:t>13</w:t>
        </w:r>
        <w:r w:rsidR="009643F9">
          <w:rPr>
            <w:noProof/>
            <w:webHidden/>
          </w:rPr>
          <w:fldChar w:fldCharType="end"/>
        </w:r>
      </w:hyperlink>
    </w:p>
    <w:p w14:paraId="1027CB7D" w14:textId="77777777" w:rsidR="009643F9" w:rsidRDefault="00F237F1" w:rsidP="00A44353">
      <w:pPr>
        <w:pStyle w:val="TOC1"/>
        <w:numPr>
          <w:ilvl w:val="0"/>
          <w:numId w:val="0"/>
        </w:numPr>
        <w:tabs>
          <w:tab w:val="right" w:leader="dot" w:pos="9350"/>
        </w:tabs>
        <w:rPr>
          <w:rFonts w:asciiTheme="minorHAnsi" w:hAnsiTheme="minorHAnsi"/>
          <w:b w:val="0"/>
          <w:bCs w:val="0"/>
          <w:noProof/>
          <w:color w:val="auto"/>
          <w:sz w:val="22"/>
          <w:szCs w:val="22"/>
          <w:lang w:eastAsia="en-US"/>
        </w:rPr>
      </w:pPr>
      <w:hyperlink w:anchor="_Toc463858684" w:history="1">
        <w:r w:rsidR="009643F9" w:rsidRPr="00BE2515">
          <w:rPr>
            <w:rStyle w:val="Hyperlink"/>
            <w:noProof/>
          </w:rPr>
          <w:t>Struktur Organisasi Polresta dan Polres</w:t>
        </w:r>
        <w:r w:rsidR="009643F9">
          <w:rPr>
            <w:noProof/>
            <w:webHidden/>
          </w:rPr>
          <w:tab/>
        </w:r>
        <w:r w:rsidR="009643F9">
          <w:rPr>
            <w:noProof/>
            <w:webHidden/>
          </w:rPr>
          <w:fldChar w:fldCharType="begin"/>
        </w:r>
        <w:r w:rsidR="009643F9">
          <w:rPr>
            <w:noProof/>
            <w:webHidden/>
          </w:rPr>
          <w:instrText xml:space="preserve"> PAGEREF _Toc463858684 \h </w:instrText>
        </w:r>
        <w:r w:rsidR="009643F9">
          <w:rPr>
            <w:noProof/>
            <w:webHidden/>
          </w:rPr>
        </w:r>
        <w:r w:rsidR="009643F9">
          <w:rPr>
            <w:noProof/>
            <w:webHidden/>
          </w:rPr>
          <w:fldChar w:fldCharType="separate"/>
        </w:r>
        <w:r w:rsidR="00963E1F">
          <w:rPr>
            <w:noProof/>
            <w:webHidden/>
          </w:rPr>
          <w:t>14</w:t>
        </w:r>
        <w:r w:rsidR="009643F9">
          <w:rPr>
            <w:noProof/>
            <w:webHidden/>
          </w:rPr>
          <w:fldChar w:fldCharType="end"/>
        </w:r>
      </w:hyperlink>
    </w:p>
    <w:p w14:paraId="61B644BD" w14:textId="77777777" w:rsidR="009643F9" w:rsidRDefault="00F237F1" w:rsidP="00A44353">
      <w:pPr>
        <w:pStyle w:val="TOC1"/>
        <w:numPr>
          <w:ilvl w:val="0"/>
          <w:numId w:val="0"/>
        </w:numPr>
        <w:tabs>
          <w:tab w:val="right" w:leader="dot" w:pos="9350"/>
        </w:tabs>
        <w:rPr>
          <w:rFonts w:asciiTheme="minorHAnsi" w:hAnsiTheme="minorHAnsi"/>
          <w:b w:val="0"/>
          <w:bCs w:val="0"/>
          <w:noProof/>
          <w:color w:val="auto"/>
          <w:sz w:val="22"/>
          <w:szCs w:val="22"/>
          <w:lang w:eastAsia="en-US"/>
        </w:rPr>
      </w:pPr>
      <w:hyperlink w:anchor="_Toc463858685" w:history="1">
        <w:r w:rsidR="009643F9" w:rsidRPr="00BE2515">
          <w:rPr>
            <w:rStyle w:val="Hyperlink"/>
            <w:noProof/>
          </w:rPr>
          <w:t>Semua Personil</w:t>
        </w:r>
        <w:r w:rsidR="009643F9">
          <w:rPr>
            <w:noProof/>
            <w:webHidden/>
          </w:rPr>
          <w:tab/>
        </w:r>
        <w:r w:rsidR="009643F9">
          <w:rPr>
            <w:noProof/>
            <w:webHidden/>
          </w:rPr>
          <w:fldChar w:fldCharType="begin"/>
        </w:r>
        <w:r w:rsidR="009643F9">
          <w:rPr>
            <w:noProof/>
            <w:webHidden/>
          </w:rPr>
          <w:instrText xml:space="preserve"> PAGEREF _Toc463858685 \h </w:instrText>
        </w:r>
        <w:r w:rsidR="009643F9">
          <w:rPr>
            <w:noProof/>
            <w:webHidden/>
          </w:rPr>
        </w:r>
        <w:r w:rsidR="009643F9">
          <w:rPr>
            <w:noProof/>
            <w:webHidden/>
          </w:rPr>
          <w:fldChar w:fldCharType="separate"/>
        </w:r>
        <w:r w:rsidR="00963E1F">
          <w:rPr>
            <w:noProof/>
            <w:webHidden/>
          </w:rPr>
          <w:t>15</w:t>
        </w:r>
        <w:r w:rsidR="009643F9">
          <w:rPr>
            <w:noProof/>
            <w:webHidden/>
          </w:rPr>
          <w:fldChar w:fldCharType="end"/>
        </w:r>
      </w:hyperlink>
    </w:p>
    <w:p w14:paraId="2877E7B2" w14:textId="77777777" w:rsidR="009643F9" w:rsidRDefault="00F237F1" w:rsidP="00A44353">
      <w:pPr>
        <w:pStyle w:val="TOC1"/>
        <w:numPr>
          <w:ilvl w:val="0"/>
          <w:numId w:val="0"/>
        </w:numPr>
        <w:tabs>
          <w:tab w:val="right" w:leader="dot" w:pos="9350"/>
        </w:tabs>
        <w:rPr>
          <w:rFonts w:asciiTheme="minorHAnsi" w:hAnsiTheme="minorHAnsi"/>
          <w:b w:val="0"/>
          <w:bCs w:val="0"/>
          <w:noProof/>
          <w:color w:val="auto"/>
          <w:sz w:val="22"/>
          <w:szCs w:val="22"/>
          <w:lang w:eastAsia="en-US"/>
        </w:rPr>
      </w:pPr>
      <w:hyperlink w:anchor="_Toc463858686" w:history="1">
        <w:r w:rsidR="009643F9" w:rsidRPr="00BE2515">
          <w:rPr>
            <w:rStyle w:val="Hyperlink"/>
            <w:noProof/>
          </w:rPr>
          <w:t>Detail Personil</w:t>
        </w:r>
        <w:r w:rsidR="009643F9">
          <w:rPr>
            <w:noProof/>
            <w:webHidden/>
          </w:rPr>
          <w:tab/>
        </w:r>
        <w:r w:rsidR="009643F9">
          <w:rPr>
            <w:noProof/>
            <w:webHidden/>
          </w:rPr>
          <w:fldChar w:fldCharType="begin"/>
        </w:r>
        <w:r w:rsidR="009643F9">
          <w:rPr>
            <w:noProof/>
            <w:webHidden/>
          </w:rPr>
          <w:instrText xml:space="preserve"> PAGEREF _Toc463858686 \h </w:instrText>
        </w:r>
        <w:r w:rsidR="009643F9">
          <w:rPr>
            <w:noProof/>
            <w:webHidden/>
          </w:rPr>
        </w:r>
        <w:r w:rsidR="009643F9">
          <w:rPr>
            <w:noProof/>
            <w:webHidden/>
          </w:rPr>
          <w:fldChar w:fldCharType="separate"/>
        </w:r>
        <w:r w:rsidR="00963E1F">
          <w:rPr>
            <w:noProof/>
            <w:webHidden/>
          </w:rPr>
          <w:t>16</w:t>
        </w:r>
        <w:r w:rsidR="009643F9">
          <w:rPr>
            <w:noProof/>
            <w:webHidden/>
          </w:rPr>
          <w:fldChar w:fldCharType="end"/>
        </w:r>
      </w:hyperlink>
    </w:p>
    <w:p w14:paraId="1B0053C2" w14:textId="77777777" w:rsidR="009643F9" w:rsidRDefault="00F237F1" w:rsidP="00A44353">
      <w:pPr>
        <w:pStyle w:val="TOC1"/>
        <w:numPr>
          <w:ilvl w:val="0"/>
          <w:numId w:val="0"/>
        </w:numPr>
        <w:tabs>
          <w:tab w:val="right" w:leader="dot" w:pos="9350"/>
        </w:tabs>
        <w:rPr>
          <w:rFonts w:asciiTheme="minorHAnsi" w:hAnsiTheme="minorHAnsi"/>
          <w:b w:val="0"/>
          <w:bCs w:val="0"/>
          <w:noProof/>
          <w:color w:val="auto"/>
          <w:sz w:val="22"/>
          <w:szCs w:val="22"/>
          <w:lang w:eastAsia="en-US"/>
        </w:rPr>
      </w:pPr>
      <w:hyperlink w:anchor="_Toc463858687" w:history="1">
        <w:r w:rsidR="009643F9" w:rsidRPr="00BE2515">
          <w:rPr>
            <w:rStyle w:val="Hyperlink"/>
            <w:noProof/>
          </w:rPr>
          <w:t>Pencarian Personil</w:t>
        </w:r>
        <w:r w:rsidR="009643F9">
          <w:rPr>
            <w:noProof/>
            <w:webHidden/>
          </w:rPr>
          <w:tab/>
        </w:r>
        <w:r w:rsidR="009643F9">
          <w:rPr>
            <w:noProof/>
            <w:webHidden/>
          </w:rPr>
          <w:fldChar w:fldCharType="begin"/>
        </w:r>
        <w:r w:rsidR="009643F9">
          <w:rPr>
            <w:noProof/>
            <w:webHidden/>
          </w:rPr>
          <w:instrText xml:space="preserve"> PAGEREF _Toc463858687 \h </w:instrText>
        </w:r>
        <w:r w:rsidR="009643F9">
          <w:rPr>
            <w:noProof/>
            <w:webHidden/>
          </w:rPr>
        </w:r>
        <w:r w:rsidR="009643F9">
          <w:rPr>
            <w:noProof/>
            <w:webHidden/>
          </w:rPr>
          <w:fldChar w:fldCharType="separate"/>
        </w:r>
        <w:r w:rsidR="00963E1F">
          <w:rPr>
            <w:noProof/>
            <w:webHidden/>
          </w:rPr>
          <w:t>17</w:t>
        </w:r>
        <w:r w:rsidR="009643F9">
          <w:rPr>
            <w:noProof/>
            <w:webHidden/>
          </w:rPr>
          <w:fldChar w:fldCharType="end"/>
        </w:r>
      </w:hyperlink>
    </w:p>
    <w:p w14:paraId="769A06E0" w14:textId="77777777" w:rsidR="009643F9" w:rsidRDefault="00F237F1" w:rsidP="00A44353">
      <w:pPr>
        <w:pStyle w:val="TOC1"/>
        <w:numPr>
          <w:ilvl w:val="0"/>
          <w:numId w:val="0"/>
        </w:numPr>
        <w:tabs>
          <w:tab w:val="right" w:leader="dot" w:pos="9350"/>
        </w:tabs>
        <w:rPr>
          <w:rFonts w:asciiTheme="minorHAnsi" w:hAnsiTheme="minorHAnsi"/>
          <w:b w:val="0"/>
          <w:bCs w:val="0"/>
          <w:noProof/>
          <w:color w:val="auto"/>
          <w:sz w:val="22"/>
          <w:szCs w:val="22"/>
          <w:lang w:eastAsia="en-US"/>
        </w:rPr>
      </w:pPr>
      <w:hyperlink w:anchor="_Toc463858688" w:history="1">
        <w:r w:rsidR="009643F9" w:rsidRPr="00BE2515">
          <w:rPr>
            <w:rStyle w:val="Hyperlink"/>
            <w:noProof/>
          </w:rPr>
          <w:t>Penutup</w:t>
        </w:r>
        <w:r w:rsidR="009643F9">
          <w:rPr>
            <w:noProof/>
            <w:webHidden/>
          </w:rPr>
          <w:tab/>
        </w:r>
        <w:r w:rsidR="009643F9">
          <w:rPr>
            <w:noProof/>
            <w:webHidden/>
          </w:rPr>
          <w:fldChar w:fldCharType="begin"/>
        </w:r>
        <w:r w:rsidR="009643F9">
          <w:rPr>
            <w:noProof/>
            <w:webHidden/>
          </w:rPr>
          <w:instrText xml:space="preserve"> PAGEREF _Toc463858688 \h </w:instrText>
        </w:r>
        <w:r w:rsidR="009643F9">
          <w:rPr>
            <w:noProof/>
            <w:webHidden/>
          </w:rPr>
        </w:r>
        <w:r w:rsidR="009643F9">
          <w:rPr>
            <w:noProof/>
            <w:webHidden/>
          </w:rPr>
          <w:fldChar w:fldCharType="separate"/>
        </w:r>
        <w:r w:rsidR="00963E1F">
          <w:rPr>
            <w:noProof/>
            <w:webHidden/>
          </w:rPr>
          <w:t>20</w:t>
        </w:r>
        <w:r w:rsidR="009643F9">
          <w:rPr>
            <w:noProof/>
            <w:webHidden/>
          </w:rPr>
          <w:fldChar w:fldCharType="end"/>
        </w:r>
      </w:hyperlink>
    </w:p>
    <w:p w14:paraId="0E06B192" w14:textId="77777777" w:rsidR="009643F9" w:rsidRDefault="00F237F1" w:rsidP="00A44353">
      <w:pPr>
        <w:pStyle w:val="TOC1"/>
        <w:numPr>
          <w:ilvl w:val="0"/>
          <w:numId w:val="0"/>
        </w:numPr>
        <w:tabs>
          <w:tab w:val="right" w:leader="dot" w:pos="9350"/>
        </w:tabs>
        <w:rPr>
          <w:rFonts w:asciiTheme="minorHAnsi" w:hAnsiTheme="minorHAnsi"/>
          <w:b w:val="0"/>
          <w:bCs w:val="0"/>
          <w:noProof/>
          <w:color w:val="auto"/>
          <w:sz w:val="22"/>
          <w:szCs w:val="22"/>
          <w:lang w:eastAsia="en-US"/>
        </w:rPr>
      </w:pPr>
      <w:hyperlink w:anchor="_Toc463858689" w:history="1">
        <w:r w:rsidR="009643F9" w:rsidRPr="00BE2515">
          <w:rPr>
            <w:rStyle w:val="Hyperlink"/>
            <w:noProof/>
          </w:rPr>
          <w:t>Credit</w:t>
        </w:r>
        <w:r w:rsidR="009643F9">
          <w:rPr>
            <w:noProof/>
            <w:webHidden/>
          </w:rPr>
          <w:tab/>
        </w:r>
        <w:r w:rsidR="009643F9">
          <w:rPr>
            <w:noProof/>
            <w:webHidden/>
          </w:rPr>
          <w:fldChar w:fldCharType="begin"/>
        </w:r>
        <w:r w:rsidR="009643F9">
          <w:rPr>
            <w:noProof/>
            <w:webHidden/>
          </w:rPr>
          <w:instrText xml:space="preserve"> PAGEREF _Toc463858689 \h </w:instrText>
        </w:r>
        <w:r w:rsidR="009643F9">
          <w:rPr>
            <w:noProof/>
            <w:webHidden/>
          </w:rPr>
        </w:r>
        <w:r w:rsidR="009643F9">
          <w:rPr>
            <w:noProof/>
            <w:webHidden/>
          </w:rPr>
          <w:fldChar w:fldCharType="separate"/>
        </w:r>
        <w:r w:rsidR="00963E1F">
          <w:rPr>
            <w:noProof/>
            <w:webHidden/>
          </w:rPr>
          <w:t>21</w:t>
        </w:r>
        <w:r w:rsidR="009643F9">
          <w:rPr>
            <w:noProof/>
            <w:webHidden/>
          </w:rPr>
          <w:fldChar w:fldCharType="end"/>
        </w:r>
      </w:hyperlink>
    </w:p>
    <w:p w14:paraId="31D6DA9F" w14:textId="77777777" w:rsidR="003918F4" w:rsidRDefault="009643F9" w:rsidP="003918F4">
      <w:r>
        <w:fldChar w:fldCharType="end"/>
      </w:r>
    </w:p>
    <w:p w14:paraId="1A8DE287" w14:textId="77777777" w:rsidR="009643F9" w:rsidRDefault="009643F9" w:rsidP="003918F4"/>
    <w:p w14:paraId="50380393" w14:textId="77777777" w:rsidR="009643F9" w:rsidRDefault="009643F9" w:rsidP="003918F4"/>
    <w:p w14:paraId="0FEDF087" w14:textId="77777777" w:rsidR="009643F9" w:rsidRDefault="009643F9" w:rsidP="003918F4"/>
    <w:p w14:paraId="36312184" w14:textId="77777777" w:rsidR="009643F9" w:rsidRDefault="009643F9" w:rsidP="003918F4"/>
    <w:p w14:paraId="15DFA0D1" w14:textId="77777777" w:rsidR="009643F9" w:rsidRDefault="009643F9" w:rsidP="003918F4"/>
    <w:p w14:paraId="3F293FED" w14:textId="77777777" w:rsidR="009643F9" w:rsidRDefault="009643F9" w:rsidP="003918F4"/>
    <w:p w14:paraId="2C86444F" w14:textId="77777777" w:rsidR="00FC2D32" w:rsidRPr="003918F4" w:rsidRDefault="003918F4" w:rsidP="003918F4">
      <w:pPr>
        <w:pStyle w:val="Heading1"/>
      </w:pPr>
      <w:bookmarkStart w:id="2" w:name="_Toc463858674"/>
      <w:proofErr w:type="spellStart"/>
      <w:r w:rsidRPr="003918F4">
        <w:lastRenderedPageBreak/>
        <w:t>Pendahuluan</w:t>
      </w:r>
      <w:bookmarkEnd w:id="2"/>
      <w:proofErr w:type="spellEnd"/>
    </w:p>
    <w:p w14:paraId="35F7630A" w14:textId="77777777" w:rsidR="00405F3F" w:rsidRDefault="003918F4" w:rsidP="003918F4">
      <w:pPr>
        <w:jc w:val="both"/>
        <w:rPr>
          <w:rFonts w:cs="Times New Roman"/>
          <w:szCs w:val="24"/>
        </w:rPr>
      </w:pPr>
      <w:proofErr w:type="spellStart"/>
      <w:r w:rsidRPr="003918F4"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“</w:t>
      </w:r>
      <w:proofErr w:type="spellStart"/>
      <w:r>
        <w:rPr>
          <w:rFonts w:cs="Times New Roman"/>
          <w:szCs w:val="24"/>
        </w:rPr>
        <w:t>Organisasi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Polda</w:t>
      </w:r>
      <w:proofErr w:type="spellEnd"/>
      <w:r>
        <w:rPr>
          <w:rFonts w:cs="Times New Roman"/>
          <w:szCs w:val="24"/>
        </w:rPr>
        <w:t xml:space="preserve"> Riau”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apliaksi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berbasis</w:t>
      </w:r>
      <w:proofErr w:type="spellEnd"/>
      <w:r>
        <w:rPr>
          <w:rFonts w:cs="Times New Roman"/>
          <w:szCs w:val="24"/>
        </w:rPr>
        <w:t xml:space="preserve"> mobile yang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dijalankan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sistem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operasi</w:t>
      </w:r>
      <w:proofErr w:type="spellEnd"/>
      <w:r>
        <w:rPr>
          <w:rFonts w:cs="Times New Roman"/>
          <w:szCs w:val="24"/>
        </w:rPr>
        <w:t xml:space="preserve"> Android.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membantu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struktur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organisasi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Polda</w:t>
      </w:r>
      <w:proofErr w:type="spellEnd"/>
      <w:r>
        <w:rPr>
          <w:rFonts w:cs="Times New Roman"/>
          <w:szCs w:val="24"/>
        </w:rPr>
        <w:t xml:space="preserve"> Riau dan </w:t>
      </w:r>
      <w:proofErr w:type="spellStart"/>
      <w:r>
        <w:rPr>
          <w:rFonts w:cs="Times New Roman"/>
          <w:szCs w:val="24"/>
        </w:rPr>
        <w:t>seluruh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polres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Provinsi</w:t>
      </w:r>
      <w:proofErr w:type="spellEnd"/>
      <w:r>
        <w:rPr>
          <w:rFonts w:cs="Times New Roman"/>
          <w:szCs w:val="24"/>
        </w:rPr>
        <w:t xml:space="preserve"> Riau.</w:t>
      </w:r>
      <w:r w:rsidR="00114F38">
        <w:rPr>
          <w:rFonts w:cs="Times New Roman"/>
          <w:szCs w:val="24"/>
        </w:rPr>
        <w:t xml:space="preserve"> </w:t>
      </w:r>
      <w:proofErr w:type="spellStart"/>
      <w:r w:rsidR="00405F3F">
        <w:rPr>
          <w:rFonts w:cs="Times New Roman"/>
          <w:szCs w:val="24"/>
        </w:rPr>
        <w:t>Aplikasi</w:t>
      </w:r>
      <w:proofErr w:type="spellEnd"/>
      <w:r w:rsidR="00405F3F">
        <w:rPr>
          <w:rFonts w:cs="Times New Roman"/>
          <w:szCs w:val="24"/>
        </w:rPr>
        <w:t xml:space="preserve"> </w:t>
      </w:r>
      <w:proofErr w:type="spellStart"/>
      <w:r w:rsidR="00405F3F">
        <w:rPr>
          <w:rFonts w:cs="Times New Roman"/>
          <w:szCs w:val="24"/>
        </w:rPr>
        <w:t>ini</w:t>
      </w:r>
      <w:proofErr w:type="spellEnd"/>
      <w:r w:rsidR="00405F3F">
        <w:rPr>
          <w:rFonts w:cs="Times New Roman"/>
          <w:szCs w:val="24"/>
        </w:rPr>
        <w:t xml:space="preserve"> </w:t>
      </w:r>
      <w:proofErr w:type="spellStart"/>
      <w:r w:rsidR="00405F3F">
        <w:rPr>
          <w:rFonts w:cs="Times New Roman"/>
          <w:szCs w:val="24"/>
        </w:rPr>
        <w:t>dirancang</w:t>
      </w:r>
      <w:proofErr w:type="spellEnd"/>
      <w:r w:rsidR="00405F3F">
        <w:rPr>
          <w:rFonts w:cs="Times New Roman"/>
          <w:szCs w:val="24"/>
        </w:rPr>
        <w:t xml:space="preserve"> agar </w:t>
      </w:r>
      <w:proofErr w:type="spellStart"/>
      <w:r w:rsidR="00405F3F">
        <w:rPr>
          <w:rFonts w:cs="Times New Roman"/>
          <w:szCs w:val="24"/>
        </w:rPr>
        <w:t>berjalan</w:t>
      </w:r>
      <w:proofErr w:type="spellEnd"/>
      <w:r w:rsidR="00405F3F">
        <w:rPr>
          <w:rFonts w:cs="Times New Roman"/>
          <w:szCs w:val="24"/>
        </w:rPr>
        <w:t xml:space="preserve"> pada </w:t>
      </w:r>
      <w:proofErr w:type="spellStart"/>
      <w:r w:rsidR="00405F3F">
        <w:rPr>
          <w:rFonts w:cs="Times New Roman"/>
          <w:szCs w:val="24"/>
        </w:rPr>
        <w:t>sistem</w:t>
      </w:r>
      <w:proofErr w:type="spellEnd"/>
      <w:r w:rsidR="00405F3F">
        <w:rPr>
          <w:rFonts w:cs="Times New Roman"/>
          <w:szCs w:val="24"/>
        </w:rPr>
        <w:t xml:space="preserve"> </w:t>
      </w:r>
      <w:proofErr w:type="spellStart"/>
      <w:r w:rsidR="00405F3F">
        <w:rPr>
          <w:rFonts w:cs="Times New Roman"/>
          <w:szCs w:val="24"/>
        </w:rPr>
        <w:t>operasi</w:t>
      </w:r>
      <w:proofErr w:type="spellEnd"/>
      <w:r w:rsidR="00405F3F">
        <w:rPr>
          <w:rFonts w:cs="Times New Roman"/>
          <w:szCs w:val="24"/>
        </w:rPr>
        <w:t xml:space="preserve"> Android </w:t>
      </w:r>
      <w:proofErr w:type="spellStart"/>
      <w:r w:rsidR="00405F3F">
        <w:rPr>
          <w:rFonts w:cs="Times New Roman"/>
          <w:szCs w:val="24"/>
        </w:rPr>
        <w:t>versi</w:t>
      </w:r>
      <w:proofErr w:type="spellEnd"/>
      <w:r w:rsidR="00405F3F">
        <w:rPr>
          <w:rFonts w:cs="Times New Roman"/>
          <w:szCs w:val="24"/>
        </w:rPr>
        <w:t xml:space="preserve"> 4.1 Jelly Bean (API 16) </w:t>
      </w:r>
      <w:proofErr w:type="spellStart"/>
      <w:r w:rsidR="00405F3F">
        <w:rPr>
          <w:rFonts w:cs="Times New Roman"/>
          <w:szCs w:val="24"/>
        </w:rPr>
        <w:t>atau</w:t>
      </w:r>
      <w:proofErr w:type="spellEnd"/>
      <w:r w:rsidR="00405F3F">
        <w:rPr>
          <w:rFonts w:cs="Times New Roman"/>
          <w:szCs w:val="24"/>
        </w:rPr>
        <w:t xml:space="preserve"> yang </w:t>
      </w:r>
      <w:proofErr w:type="spellStart"/>
      <w:r w:rsidR="00405F3F">
        <w:rPr>
          <w:rFonts w:cs="Times New Roman"/>
          <w:szCs w:val="24"/>
        </w:rPr>
        <w:t>terbaru</w:t>
      </w:r>
      <w:proofErr w:type="spellEnd"/>
      <w:r w:rsidR="00405F3F">
        <w:rPr>
          <w:rFonts w:cs="Times New Roman"/>
          <w:szCs w:val="24"/>
        </w:rPr>
        <w:t xml:space="preserve">. </w:t>
      </w:r>
    </w:p>
    <w:p w14:paraId="6E9F5663" w14:textId="77777777" w:rsidR="00405F3F" w:rsidRDefault="00405F3F" w:rsidP="003918F4">
      <w:pPr>
        <w:jc w:val="both"/>
        <w:rPr>
          <w:rFonts w:cs="Times New Roman"/>
          <w:szCs w:val="24"/>
        </w:rPr>
      </w:pPr>
    </w:p>
    <w:p w14:paraId="71C21969" w14:textId="77777777" w:rsidR="00332B6B" w:rsidRDefault="00203F33" w:rsidP="00203F33">
      <w:pPr>
        <w:pStyle w:val="Heading1"/>
      </w:pPr>
      <w:bookmarkStart w:id="3" w:name="_Toc463858675"/>
      <w:proofErr w:type="spellStart"/>
      <w:r>
        <w:t>Spesifikasi</w:t>
      </w:r>
      <w:proofErr w:type="spellEnd"/>
      <w:r>
        <w:t xml:space="preserve"> </w:t>
      </w:r>
      <w:proofErr w:type="spellStart"/>
      <w:r>
        <w:t>Aplikasi</w:t>
      </w:r>
      <w:bookmarkEnd w:id="3"/>
      <w:proofErr w:type="spellEnd"/>
    </w:p>
    <w:p w14:paraId="3E55BE51" w14:textId="77777777" w:rsidR="00203F33" w:rsidRDefault="00203F33" w:rsidP="00203F33">
      <w:pPr>
        <w:pStyle w:val="ListParagraph"/>
        <w:numPr>
          <w:ilvl w:val="0"/>
          <w:numId w:val="4"/>
        </w:numPr>
        <w:tabs>
          <w:tab w:val="left" w:pos="4111"/>
        </w:tabs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Sistem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operasi</w:t>
      </w:r>
      <w:proofErr w:type="spellEnd"/>
      <w:r>
        <w:rPr>
          <w:rFonts w:cs="Times New Roman"/>
          <w:szCs w:val="24"/>
        </w:rPr>
        <w:tab/>
        <w:t>: Android</w:t>
      </w:r>
    </w:p>
    <w:p w14:paraId="7A72F5ED" w14:textId="77777777" w:rsidR="00203F33" w:rsidRDefault="00203F33" w:rsidP="00203F33">
      <w:pPr>
        <w:pStyle w:val="ListParagraph"/>
        <w:numPr>
          <w:ilvl w:val="0"/>
          <w:numId w:val="4"/>
        </w:numPr>
        <w:tabs>
          <w:tab w:val="left" w:pos="4111"/>
        </w:tabs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Versi</w:t>
      </w:r>
      <w:proofErr w:type="spellEnd"/>
      <w:r w:rsidR="00166940">
        <w:rPr>
          <w:rFonts w:cs="Times New Roman"/>
          <w:szCs w:val="24"/>
        </w:rPr>
        <w:t xml:space="preserve"> </w:t>
      </w:r>
      <w:proofErr w:type="spellStart"/>
      <w:r w:rsidR="00166940">
        <w:rPr>
          <w:rFonts w:cs="Times New Roman"/>
          <w:szCs w:val="24"/>
        </w:rPr>
        <w:t>Kompat</w:t>
      </w:r>
      <w:r w:rsidR="00D82ABB">
        <w:rPr>
          <w:rFonts w:cs="Times New Roman"/>
          <w:szCs w:val="24"/>
        </w:rPr>
        <w:t>i</w:t>
      </w:r>
      <w:r w:rsidR="00166940">
        <w:rPr>
          <w:rFonts w:cs="Times New Roman"/>
          <w:szCs w:val="24"/>
        </w:rPr>
        <w:t>bel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Minimal </w:t>
      </w:r>
      <w:r w:rsidR="006B0322">
        <w:rPr>
          <w:rFonts w:cs="Times New Roman"/>
          <w:szCs w:val="24"/>
        </w:rPr>
        <w:t xml:space="preserve">Android </w:t>
      </w:r>
      <w:r>
        <w:rPr>
          <w:rFonts w:cs="Times New Roman"/>
          <w:szCs w:val="24"/>
        </w:rPr>
        <w:t xml:space="preserve">4.1 (Jelly Bean)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terbaru</w:t>
      </w:r>
      <w:proofErr w:type="spellEnd"/>
    </w:p>
    <w:p w14:paraId="27517066" w14:textId="77777777" w:rsidR="00203F33" w:rsidRDefault="00203F33" w:rsidP="00203F33">
      <w:pPr>
        <w:pStyle w:val="ListParagraph"/>
        <w:numPr>
          <w:ilvl w:val="0"/>
          <w:numId w:val="4"/>
        </w:numPr>
        <w:tabs>
          <w:tab w:val="left" w:pos="4111"/>
        </w:tabs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Instalasi</w:t>
      </w:r>
      <w:proofErr w:type="spellEnd"/>
      <w:r>
        <w:rPr>
          <w:rFonts w:cs="Times New Roman"/>
          <w:szCs w:val="24"/>
        </w:rPr>
        <w:t xml:space="preserve"> file</w:t>
      </w:r>
      <w:r>
        <w:rPr>
          <w:rFonts w:cs="Times New Roman"/>
          <w:szCs w:val="24"/>
        </w:rPr>
        <w:tab/>
        <w:t xml:space="preserve">: </w:t>
      </w:r>
      <w:proofErr w:type="spellStart"/>
      <w:r w:rsidR="00EA03FF">
        <w:rPr>
          <w:rFonts w:cs="Times New Roman"/>
          <w:szCs w:val="24"/>
        </w:rPr>
        <w:t>PoldaRiau</w:t>
      </w:r>
      <w:r>
        <w:rPr>
          <w:rFonts w:cs="Times New Roman"/>
          <w:szCs w:val="24"/>
        </w:rPr>
        <w:t>.apk</w:t>
      </w:r>
      <w:proofErr w:type="spellEnd"/>
    </w:p>
    <w:p w14:paraId="7A51B0B9" w14:textId="77777777" w:rsidR="00203F33" w:rsidRDefault="00203F33" w:rsidP="00203F33">
      <w:pPr>
        <w:pStyle w:val="ListParagraph"/>
        <w:numPr>
          <w:ilvl w:val="0"/>
          <w:numId w:val="4"/>
        </w:numPr>
        <w:tabs>
          <w:tab w:val="left" w:pos="4111"/>
        </w:tabs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Ukuran</w:t>
      </w:r>
      <w:proofErr w:type="spellEnd"/>
      <w:r>
        <w:rPr>
          <w:rFonts w:cs="Times New Roman"/>
          <w:szCs w:val="24"/>
        </w:rPr>
        <w:t xml:space="preserve"> file </w:t>
      </w:r>
      <w:proofErr w:type="spellStart"/>
      <w:r>
        <w:rPr>
          <w:rFonts w:cs="Times New Roman"/>
          <w:szCs w:val="24"/>
        </w:rPr>
        <w:t>instalasi</w:t>
      </w:r>
      <w:proofErr w:type="spellEnd"/>
      <w:r>
        <w:rPr>
          <w:rFonts w:cs="Times New Roman"/>
          <w:szCs w:val="24"/>
        </w:rPr>
        <w:tab/>
        <w:t xml:space="preserve">: </w:t>
      </w:r>
      <w:r w:rsidR="000D3337">
        <w:rPr>
          <w:rFonts w:cs="Times New Roman"/>
          <w:szCs w:val="24"/>
        </w:rPr>
        <w:t>1,</w:t>
      </w:r>
      <w:r w:rsidR="006D5503">
        <w:rPr>
          <w:rFonts w:cs="Times New Roman"/>
          <w:szCs w:val="24"/>
        </w:rPr>
        <w:t>88</w:t>
      </w:r>
      <w:r w:rsidR="000D3337">
        <w:rPr>
          <w:rFonts w:cs="Times New Roman"/>
          <w:szCs w:val="24"/>
        </w:rPr>
        <w:t xml:space="preserve"> MB</w:t>
      </w:r>
    </w:p>
    <w:p w14:paraId="2AF5A7D6" w14:textId="77777777" w:rsidR="00203F33" w:rsidRDefault="00203F33" w:rsidP="00203F33">
      <w:pPr>
        <w:pStyle w:val="ListParagraph"/>
        <w:numPr>
          <w:ilvl w:val="0"/>
          <w:numId w:val="4"/>
        </w:numPr>
        <w:tabs>
          <w:tab w:val="left" w:pos="4111"/>
        </w:tabs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Database</w:t>
      </w:r>
      <w:r>
        <w:rPr>
          <w:rFonts w:cs="Times New Roman"/>
          <w:szCs w:val="24"/>
        </w:rPr>
        <w:tab/>
        <w:t>: SQL Lite v3</w:t>
      </w:r>
    </w:p>
    <w:p w14:paraId="2D3495AF" w14:textId="77777777" w:rsidR="00203F33" w:rsidRDefault="00203F33" w:rsidP="00203F33">
      <w:pPr>
        <w:tabs>
          <w:tab w:val="left" w:pos="4111"/>
        </w:tabs>
        <w:jc w:val="both"/>
        <w:rPr>
          <w:rFonts w:cs="Times New Roman"/>
          <w:szCs w:val="24"/>
        </w:rPr>
      </w:pPr>
    </w:p>
    <w:p w14:paraId="555F255A" w14:textId="77777777" w:rsidR="00203F33" w:rsidRDefault="00203F33" w:rsidP="00203F33">
      <w:pPr>
        <w:pStyle w:val="Heading1"/>
      </w:pPr>
      <w:bookmarkStart w:id="4" w:name="_Toc463858676"/>
      <w:proofErr w:type="spellStart"/>
      <w:r>
        <w:t>Fitur</w:t>
      </w:r>
      <w:proofErr w:type="spellEnd"/>
      <w:r>
        <w:t xml:space="preserve"> Utama</w:t>
      </w:r>
      <w:bookmarkEnd w:id="4"/>
    </w:p>
    <w:p w14:paraId="3E28D22D" w14:textId="77777777" w:rsidR="00203F33" w:rsidRDefault="00203F33" w:rsidP="00203F33">
      <w:pPr>
        <w:pStyle w:val="ListParagraph"/>
        <w:numPr>
          <w:ilvl w:val="0"/>
          <w:numId w:val="5"/>
        </w:numPr>
        <w:tabs>
          <w:tab w:val="left" w:pos="4111"/>
        </w:tabs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Struktur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organiasi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Polda</w:t>
      </w:r>
      <w:proofErr w:type="spellEnd"/>
      <w:r>
        <w:rPr>
          <w:rFonts w:cs="Times New Roman"/>
          <w:szCs w:val="24"/>
        </w:rPr>
        <w:t xml:space="preserve"> Riau</w:t>
      </w:r>
    </w:p>
    <w:p w14:paraId="3F13D214" w14:textId="77777777" w:rsidR="00203F33" w:rsidRDefault="00203F33" w:rsidP="00203F33">
      <w:pPr>
        <w:pStyle w:val="ListParagraph"/>
        <w:numPr>
          <w:ilvl w:val="0"/>
          <w:numId w:val="5"/>
        </w:numPr>
        <w:tabs>
          <w:tab w:val="left" w:pos="4111"/>
        </w:tabs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Struktur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organasi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Polres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Polresta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Provinsi</w:t>
      </w:r>
      <w:proofErr w:type="spellEnd"/>
      <w:r>
        <w:rPr>
          <w:rFonts w:cs="Times New Roman"/>
          <w:szCs w:val="24"/>
        </w:rPr>
        <w:t xml:space="preserve"> Riau</w:t>
      </w:r>
    </w:p>
    <w:p w14:paraId="766F18E9" w14:textId="77777777" w:rsidR="00203F33" w:rsidRDefault="00203F33" w:rsidP="00203F33">
      <w:pPr>
        <w:pStyle w:val="ListParagraph"/>
        <w:numPr>
          <w:ilvl w:val="0"/>
          <w:numId w:val="5"/>
        </w:numPr>
        <w:tabs>
          <w:tab w:val="left" w:pos="4111"/>
        </w:tabs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seluruh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personil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kepolisian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Polda</w:t>
      </w:r>
      <w:proofErr w:type="spellEnd"/>
      <w:r>
        <w:rPr>
          <w:rFonts w:cs="Times New Roman"/>
          <w:szCs w:val="24"/>
        </w:rPr>
        <w:t xml:space="preserve"> Riau</w:t>
      </w:r>
    </w:p>
    <w:p w14:paraId="1F1BA612" w14:textId="77777777" w:rsidR="00203F33" w:rsidRDefault="00203F33" w:rsidP="00203F33">
      <w:pPr>
        <w:pStyle w:val="ListParagraph"/>
        <w:numPr>
          <w:ilvl w:val="0"/>
          <w:numId w:val="5"/>
        </w:numPr>
        <w:tabs>
          <w:tab w:val="left" w:pos="4111"/>
        </w:tabs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Pencarian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seluruh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personil</w:t>
      </w:r>
      <w:proofErr w:type="spellEnd"/>
    </w:p>
    <w:p w14:paraId="02BECB19" w14:textId="77777777" w:rsidR="00203F33" w:rsidRDefault="00203F33" w:rsidP="00203F33">
      <w:pPr>
        <w:pStyle w:val="ListParagraph"/>
        <w:numPr>
          <w:ilvl w:val="0"/>
          <w:numId w:val="5"/>
        </w:numPr>
        <w:tabs>
          <w:tab w:val="left" w:pos="4111"/>
        </w:tabs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berdasarkan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bagian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Polda</w:t>
      </w:r>
      <w:proofErr w:type="spellEnd"/>
      <w:r>
        <w:rPr>
          <w:rFonts w:cs="Times New Roman"/>
          <w:szCs w:val="24"/>
        </w:rPr>
        <w:t xml:space="preserve"> Riau</w:t>
      </w:r>
    </w:p>
    <w:p w14:paraId="6C82274A" w14:textId="77777777" w:rsidR="00203F33" w:rsidRDefault="00203F33" w:rsidP="00203F33">
      <w:pPr>
        <w:pStyle w:val="ListParagraph"/>
        <w:numPr>
          <w:ilvl w:val="0"/>
          <w:numId w:val="5"/>
        </w:numPr>
        <w:tabs>
          <w:tab w:val="left" w:pos="4111"/>
        </w:tabs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Update database SQLite</w:t>
      </w:r>
    </w:p>
    <w:p w14:paraId="582A3E57" w14:textId="77777777" w:rsidR="00A2541E" w:rsidRPr="00A2541E" w:rsidRDefault="00A2541E" w:rsidP="00A2541E">
      <w:pPr>
        <w:tabs>
          <w:tab w:val="left" w:pos="4111"/>
        </w:tabs>
        <w:jc w:val="both"/>
        <w:rPr>
          <w:rFonts w:cs="Times New Roman"/>
          <w:szCs w:val="24"/>
        </w:rPr>
      </w:pPr>
    </w:p>
    <w:p w14:paraId="67A67522" w14:textId="77777777" w:rsidR="00203F33" w:rsidRDefault="00203F33" w:rsidP="00203F33">
      <w:pPr>
        <w:pStyle w:val="Heading1"/>
      </w:pPr>
      <w:bookmarkStart w:id="5" w:name="_Toc463858677"/>
      <w:proofErr w:type="spellStart"/>
      <w:r>
        <w:t>Instalasi</w:t>
      </w:r>
      <w:bookmarkEnd w:id="5"/>
      <w:proofErr w:type="spellEnd"/>
    </w:p>
    <w:p w14:paraId="77E877E8" w14:textId="77777777" w:rsidR="00203F33" w:rsidRDefault="00203F33" w:rsidP="00203F33">
      <w:proofErr w:type="spellStart"/>
      <w:r>
        <w:t>Instalasi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via file *</w:t>
      </w:r>
      <w:r w:rsidR="004D7657">
        <w:t>.</w:t>
      </w:r>
      <w:proofErr w:type="spellStart"/>
      <w:r>
        <w:t>apk</w:t>
      </w:r>
      <w:proofErr w:type="spellEnd"/>
      <w:r>
        <w:t xml:space="preserve"> (</w:t>
      </w:r>
      <w:proofErr w:type="spellStart"/>
      <w:r>
        <w:t>disertakan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manual </w:t>
      </w:r>
      <w:proofErr w:type="spellStart"/>
      <w:r>
        <w:t>ini</w:t>
      </w:r>
      <w:proofErr w:type="spellEnd"/>
      <w:r>
        <w:t>).</w:t>
      </w:r>
      <w:r w:rsidR="00544ADD">
        <w:t xml:space="preserve"> </w:t>
      </w:r>
      <w:proofErr w:type="spellStart"/>
      <w:r w:rsidR="00544ADD">
        <w:t>Sebelum</w:t>
      </w:r>
      <w:proofErr w:type="spellEnd"/>
      <w:r w:rsidR="00544ADD">
        <w:t xml:space="preserve"> </w:t>
      </w:r>
      <w:proofErr w:type="spellStart"/>
      <w:r w:rsidR="00544ADD">
        <w:t>melakukan</w:t>
      </w:r>
      <w:proofErr w:type="spellEnd"/>
      <w:r w:rsidR="00544ADD">
        <w:t xml:space="preserve"> </w:t>
      </w:r>
      <w:proofErr w:type="spellStart"/>
      <w:r w:rsidR="00544ADD">
        <w:t>instalasi</w:t>
      </w:r>
      <w:proofErr w:type="spellEnd"/>
      <w:r w:rsidR="00544ADD">
        <w:t xml:space="preserve">, </w:t>
      </w:r>
      <w:proofErr w:type="spellStart"/>
      <w:r w:rsidR="00544ADD">
        <w:t>pengaturan</w:t>
      </w:r>
      <w:proofErr w:type="spellEnd"/>
      <w:r w:rsidR="00544ADD">
        <w:t xml:space="preserve"> </w:t>
      </w:r>
      <w:proofErr w:type="spellStart"/>
      <w:r w:rsidR="00544ADD">
        <w:t>perangkat</w:t>
      </w:r>
      <w:proofErr w:type="spellEnd"/>
      <w:r w:rsidR="00544ADD">
        <w:t xml:space="preserve"> </w:t>
      </w:r>
      <w:proofErr w:type="spellStart"/>
      <w:r w:rsidR="00544ADD">
        <w:t>harus</w:t>
      </w:r>
      <w:proofErr w:type="spellEnd"/>
      <w:r w:rsidR="00544ADD">
        <w:t xml:space="preserve"> </w:t>
      </w:r>
      <w:proofErr w:type="spellStart"/>
      <w:r w:rsidR="00544ADD">
        <w:t>diatur</w:t>
      </w:r>
      <w:proofErr w:type="spellEnd"/>
      <w:r w:rsidR="00544ADD">
        <w:t xml:space="preserve"> agar </w:t>
      </w:r>
      <w:proofErr w:type="spellStart"/>
      <w:r w:rsidR="00544ADD">
        <w:t>instalasi</w:t>
      </w:r>
      <w:proofErr w:type="spellEnd"/>
      <w:r w:rsidR="00544ADD">
        <w:t xml:space="preserve"> file </w:t>
      </w:r>
      <w:proofErr w:type="spellStart"/>
      <w:r w:rsidR="00544ADD">
        <w:t>tidak</w:t>
      </w:r>
      <w:proofErr w:type="spellEnd"/>
      <w:r w:rsidR="00544ADD">
        <w:t xml:space="preserve"> </w:t>
      </w:r>
      <w:proofErr w:type="spellStart"/>
      <w:r w:rsidR="00544ADD">
        <w:t>diblok</w:t>
      </w:r>
      <w:proofErr w:type="spellEnd"/>
      <w:r w:rsidR="00544ADD">
        <w:t xml:space="preserve"> oleh </w:t>
      </w:r>
      <w:proofErr w:type="spellStart"/>
      <w:r w:rsidR="00544ADD">
        <w:t>sistem</w:t>
      </w:r>
      <w:proofErr w:type="spellEnd"/>
      <w:r w:rsidR="00544ADD">
        <w:t xml:space="preserve"> </w:t>
      </w:r>
      <w:proofErr w:type="spellStart"/>
      <w:r w:rsidR="00544ADD">
        <w:t>operasi</w:t>
      </w:r>
      <w:proofErr w:type="spellEnd"/>
      <w:r w:rsidR="00544ADD">
        <w:t>.</w:t>
      </w:r>
    </w:p>
    <w:p w14:paraId="2C4D0854" w14:textId="77777777" w:rsidR="00544ADD" w:rsidRDefault="00544ADD" w:rsidP="00203F33">
      <w:proofErr w:type="spellStart"/>
      <w:r>
        <w:t>Memperbolehkan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:</w:t>
      </w:r>
    </w:p>
    <w:p w14:paraId="22453A89" w14:textId="77777777" w:rsidR="00544ADD" w:rsidRDefault="00544ADD" w:rsidP="00544ADD">
      <w:pPr>
        <w:pStyle w:val="ListParagraph"/>
        <w:numPr>
          <w:ilvl w:val="0"/>
          <w:numId w:val="6"/>
        </w:numPr>
      </w:pPr>
      <w:r>
        <w:t xml:space="preserve">Buka menu </w:t>
      </w:r>
      <w:proofErr w:type="spellStart"/>
      <w:r>
        <w:t>pengaturan</w:t>
      </w:r>
      <w:proofErr w:type="spellEnd"/>
      <w:r>
        <w:t xml:space="preserve"> (Settings) </w:t>
      </w:r>
      <w:r>
        <w:sym w:font="Wingdings" w:char="F0E0"/>
      </w:r>
      <w:r>
        <w:t xml:space="preserve"> </w:t>
      </w:r>
      <w:proofErr w:type="spellStart"/>
      <w:r>
        <w:t>Keamanan</w:t>
      </w:r>
      <w:proofErr w:type="spellEnd"/>
      <w:r>
        <w:t xml:space="preserve"> (</w:t>
      </w:r>
      <w:proofErr w:type="spellStart"/>
      <w:r>
        <w:t>Securuty</w:t>
      </w:r>
      <w:proofErr w:type="spellEnd"/>
      <w:r>
        <w:t xml:space="preserve">) </w:t>
      </w:r>
      <w:r>
        <w:sym w:font="Wingdings" w:char="F0E0"/>
      </w:r>
      <w:r>
        <w:t xml:space="preserve"> Unknown source.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ceklis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54E36034" w14:textId="77777777" w:rsidR="00544ADD" w:rsidRDefault="00544ADD" w:rsidP="00544ADD">
      <w:pPr>
        <w:pStyle w:val="ListParagraph"/>
        <w:numPr>
          <w:ilvl w:val="0"/>
          <w:numId w:val="6"/>
        </w:numPr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</w:p>
    <w:p w14:paraId="31EE7AD7" w14:textId="77777777" w:rsidR="00544ADD" w:rsidRDefault="004468CE" w:rsidP="004468CE">
      <w:pPr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5DF351" wp14:editId="244C6A7B">
                <wp:simplePos x="0" y="0"/>
                <wp:positionH relativeFrom="column">
                  <wp:posOffset>5600700</wp:posOffset>
                </wp:positionH>
                <wp:positionV relativeFrom="paragraph">
                  <wp:posOffset>1987550</wp:posOffset>
                </wp:positionV>
                <wp:extent cx="514350" cy="409576"/>
                <wp:effectExtent l="19050" t="19050" r="19050" b="47625"/>
                <wp:wrapNone/>
                <wp:docPr id="80" name="Left Arrow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0957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01F1B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80" o:spid="_x0000_s1026" type="#_x0000_t66" style="position:absolute;margin-left:441pt;margin-top:156.5pt;width:40.5pt;height:32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" adj="8600" fillcolor="#f24f4f [3204]" strokecolor="#940b0b [1604]" strokeweight="1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29DB47F" wp14:editId="17222E60">
                <wp:simplePos x="0" y="0"/>
                <wp:positionH relativeFrom="column">
                  <wp:posOffset>-133350</wp:posOffset>
                </wp:positionH>
                <wp:positionV relativeFrom="paragraph">
                  <wp:posOffset>2005966</wp:posOffset>
                </wp:positionV>
                <wp:extent cx="438150" cy="409575"/>
                <wp:effectExtent l="0" t="19050" r="38100" b="47625"/>
                <wp:wrapNone/>
                <wp:docPr id="79" name="Left Arrow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8150" cy="4095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4B3816" id="Left Arrow 79" o:spid="_x0000_s1026" type="#_x0000_t66" style="position:absolute;margin-left:-10.5pt;margin-top:157.95pt;width:34.5pt;height:32.25pt;rotation:180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" adj="10096" fillcolor="#f24f4f [3204]" strokecolor="#940b0b [1604]" strokeweight="1pt"/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1559E23C" wp14:editId="3448C49B">
            <wp:extent cx="2743200" cy="488061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6348" cy="488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66AB399C" wp14:editId="51CE0491">
            <wp:extent cx="2735302" cy="4866559"/>
            <wp:effectExtent l="0" t="0" r="825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8420" cy="488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5CAE" w14:textId="77777777" w:rsidR="00544ADD" w:rsidRDefault="00544ADD" w:rsidP="00544ADD">
      <w:proofErr w:type="spellStart"/>
      <w:r>
        <w:t>Menjalankan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>:</w:t>
      </w:r>
    </w:p>
    <w:p w14:paraId="744F3921" w14:textId="77777777" w:rsidR="00544ADD" w:rsidRDefault="00544ADD" w:rsidP="00544ADD">
      <w:pPr>
        <w:pStyle w:val="ListParagraph"/>
        <w:numPr>
          <w:ilvl w:val="0"/>
          <w:numId w:val="7"/>
        </w:numPr>
      </w:pPr>
      <w:r>
        <w:t>Copy/</w:t>
      </w:r>
      <w:proofErr w:type="spellStart"/>
      <w:r>
        <w:t>salin</w:t>
      </w:r>
      <w:proofErr w:type="spellEnd"/>
      <w:r>
        <w:t xml:space="preserve"> file *</w:t>
      </w:r>
      <w:r w:rsidR="00E002E7">
        <w:t>.</w:t>
      </w:r>
      <w:proofErr w:type="spellStart"/>
      <w:r>
        <w:t>apk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handphon</w:t>
      </w:r>
      <w:r w:rsidR="00E205A1">
        <w:t>e (</w:t>
      </w:r>
      <w:proofErr w:type="spellStart"/>
      <w:r w:rsidR="00E205A1">
        <w:t>misalnya</w:t>
      </w:r>
      <w:proofErr w:type="spellEnd"/>
      <w:r w:rsidR="00E205A1">
        <w:t xml:space="preserve"> </w:t>
      </w:r>
      <w:proofErr w:type="spellStart"/>
      <w:r w:rsidR="00E205A1">
        <w:t>melalui</w:t>
      </w:r>
      <w:proofErr w:type="spellEnd"/>
      <w:r w:rsidR="00E205A1">
        <w:t xml:space="preserve"> USB)</w:t>
      </w:r>
      <w:r>
        <w:t>.</w:t>
      </w:r>
    </w:p>
    <w:p w14:paraId="1E4F907D" w14:textId="77777777" w:rsidR="00544ADD" w:rsidRDefault="00544ADD" w:rsidP="00544ADD">
      <w:pPr>
        <w:pStyle w:val="ListParagraph"/>
        <w:numPr>
          <w:ilvl w:val="0"/>
          <w:numId w:val="7"/>
        </w:numPr>
      </w:pPr>
      <w:r>
        <w:t xml:space="preserve">Buka file </w:t>
      </w:r>
      <w:proofErr w:type="spellStart"/>
      <w:r>
        <w:t>apk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file explorer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Anda</w:t>
      </w:r>
    </w:p>
    <w:p w14:paraId="6D66DBA8" w14:textId="77777777" w:rsidR="00544ADD" w:rsidRDefault="00544ADD" w:rsidP="00544ADD">
      <w:pPr>
        <w:pStyle w:val="ListParagraph"/>
        <w:numPr>
          <w:ilvl w:val="0"/>
          <w:numId w:val="7"/>
        </w:numPr>
      </w:pPr>
      <w:proofErr w:type="spellStart"/>
      <w:r>
        <w:t>Pilih</w:t>
      </w:r>
      <w:proofErr w:type="spellEnd"/>
      <w:r>
        <w:t xml:space="preserve"> file </w:t>
      </w:r>
      <w:proofErr w:type="spellStart"/>
      <w:r>
        <w:t>apk</w:t>
      </w:r>
      <w:proofErr w:type="spellEnd"/>
      <w:r>
        <w:t xml:space="preserve"> dan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>.</w:t>
      </w:r>
    </w:p>
    <w:p w14:paraId="1E05AA7A" w14:textId="77777777" w:rsidR="00544ADD" w:rsidRDefault="00544ADD" w:rsidP="00544ADD">
      <w:pPr>
        <w:pStyle w:val="ListParagraph"/>
        <w:numPr>
          <w:ilvl w:val="0"/>
          <w:numId w:val="7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proses </w:t>
      </w:r>
      <w:proofErr w:type="spellStart"/>
      <w:r>
        <w:t>instlasi</w:t>
      </w:r>
      <w:proofErr w:type="spellEnd"/>
      <w:r>
        <w:t xml:space="preserve"> </w:t>
      </w:r>
      <w:proofErr w:type="spellStart"/>
      <w:r>
        <w:t>selsai</w:t>
      </w:r>
      <w:proofErr w:type="spellEnd"/>
    </w:p>
    <w:p w14:paraId="5A69DA44" w14:textId="77777777" w:rsidR="00C14F45" w:rsidRDefault="002D06C5" w:rsidP="00C14F45"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679201EB" wp14:editId="67608D01">
                <wp:simplePos x="0" y="0"/>
                <wp:positionH relativeFrom="column">
                  <wp:posOffset>1714500</wp:posOffset>
                </wp:positionH>
                <wp:positionV relativeFrom="paragraph">
                  <wp:posOffset>1495425</wp:posOffset>
                </wp:positionV>
                <wp:extent cx="3429000" cy="723900"/>
                <wp:effectExtent l="19050" t="19050" r="19050" b="19050"/>
                <wp:wrapNone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723900"/>
                          <a:chOff x="0" y="0"/>
                          <a:chExt cx="3429000" cy="723900"/>
                        </a:xfrm>
                      </wpg:grpSpPr>
                      <wps:wsp>
                        <wps:cNvPr id="83" name="Oval 83"/>
                        <wps:cNvSpPr/>
                        <wps:spPr>
                          <a:xfrm>
                            <a:off x="0" y="0"/>
                            <a:ext cx="723900" cy="723900"/>
                          </a:xfrm>
                          <a:prstGeom prst="ellipse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Straight Connector 84"/>
                        <wps:cNvCnPr/>
                        <wps:spPr>
                          <a:xfrm>
                            <a:off x="733425" y="304800"/>
                            <a:ext cx="11239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857375" y="133350"/>
                            <a:ext cx="1571625" cy="33337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A82D00" w14:textId="77777777" w:rsidR="002D06C5" w:rsidRPr="00330334" w:rsidRDefault="002D06C5" w:rsidP="002D06C5">
                              <w:pPr>
                                <w:jc w:val="center"/>
                                <w:rPr>
                                  <w:lang w:val="en-ID"/>
                                </w:rPr>
                              </w:pPr>
                              <w:r>
                                <w:rPr>
                                  <w:lang w:val="en-ID"/>
                                </w:rPr>
                                <w:t>File APK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6" o:spid="_x0000_s1028" style="position:absolute;margin-left:135pt;margin-top:117.75pt;width:270pt;height:57pt;z-index:251710464" coordsize="3429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">
                <v:oval id="Oval 83" o:spid="_x0000_s1029" style="position:absolute;width:7239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vJo8QA&#10;AADbAAAADwAAAGRycy9kb3ducmV2LnhtbESPQWsCMRSE7wX/Q3iCt5q1QqurUUS0FYoHVy/eHpvn&#10;Jrh5WTaprv++EQo9DjPzDTNfdq4WN2qD9axgNMxAEJdeW64UnI7b1wmIEJE11p5JwYMCLBe9lznm&#10;2t/5QLciViJBOOSowMTY5FKG0pDDMPQNcfIuvnUYk2wrqVu8J7ir5VuWvUuHltOCwYbWhspr8eMU&#10;fJnKXfYfcfpt7ebzcR2fi408KzXod6sZiEhd/A//tXdawWQMzy/pB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LyaPEAAAA2wAAAA8AAAAAAAAAAAAAAAAAmAIAAGRycy9k&#10;b3ducmV2LnhtbFBLBQYAAAAABAAEAPUAAACJAwAAAAA=&#10;" filled="f" strokecolor="#940b0b [1604]" strokeweight="2.25pt">
                  <v:stroke joinstyle="miter"/>
                </v:oval>
                <v:line id="Straight Connector 84" o:spid="_x0000_s1030" style="position:absolute;visibility:visible;mso-wrap-style:square" from="7334,3048" to="18573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wTscQAAADbAAAADwAAAGRycy9kb3ducmV2LnhtbESPzWrDMBCE74W+g9hAb4mctiTGtRJK&#10;IKWnQn56yG2x1pYTa+VYqu2+fRUI9DjMzDdMvh5tI3rqfO1YwXyWgCAunK65UnA8bKcpCB+QNTaO&#10;ScEveVivHh9yzLQbeEf9PlQiQthnqMCE0GZS+sKQRT9zLXH0StdZDFF2ldQdDhFuG/mcJAtpsea4&#10;YLCljaHisv+xCq5YbMmevj/6ZDD9y6Jsv5bnk1JPk/H9DUSgMfyH7+1PrSB9hduX+AP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bBOxxAAAANsAAAAPAAAAAAAAAAAA&#10;AAAAAKECAABkcnMvZG93bnJldi54bWxQSwUGAAAAAAQABAD5AAAAkgMAAAAA&#10;" strokecolor="#f24f4f [3204]" strokeweight=".5pt">
                  <v:stroke joinstyle="miter"/>
                </v:line>
                <v:rect id="Rectangle 85" o:spid="_x0000_s1031" style="position:absolute;left:18573;top:1333;width:15717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/YOsEA&#10;AADbAAAADwAAAGRycy9kb3ducmV2LnhtbESPQYvCMBSE78L+h/AW9mYThVXpGkUEwcOCaD3s8dE8&#10;m2LzUppou//eCILHYWa+YZbrwTXiTl2oPWuYZAoEcelNzZWGc7EbL0CEiGyw8Uwa/inAevUxWmJu&#10;fM9Hup9iJRKEQ44abIxtLmUoLTkMmW+Jk3fxncOYZFdJ02Gf4K6RU6Vm0mHNacFiS1tL5fV0cxp6&#10;nKlDYabBzf/UvpDObue/Vuuvz2HzAyLSEN/hV3tvNCy+4fkl/QC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/2DrBAAAA2wAAAA8AAAAAAAAAAAAAAAAAmAIAAGRycy9kb3du&#10;cmV2LnhtbFBLBQYAAAAABAAEAPUAAACGAwAAAAA=&#10;" filled="f" strokecolor="#940b0b [1604]" strokeweight="1.5pt">
                  <v:textbox>
                    <w:txbxContent>
                      <w:p w:rsidR="002D06C5" w:rsidRPr="00330334" w:rsidRDefault="002D06C5" w:rsidP="002D06C5">
                        <w:pPr>
                          <w:jc w:val="center"/>
                          <w:rPr>
                            <w:lang w:val="en-ID"/>
                          </w:rPr>
                        </w:pPr>
                        <w:r>
                          <w:rPr>
                            <w:lang w:val="en-ID"/>
                          </w:rPr>
                          <w:t>File APK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14F45">
        <w:rPr>
          <w:noProof/>
          <w:lang w:eastAsia="en-US"/>
        </w:rPr>
        <w:drawing>
          <wp:inline distT="0" distB="0" distL="0" distR="0" wp14:anchorId="7E0E4A22" wp14:editId="053EF457">
            <wp:extent cx="2312767" cy="41148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6623" cy="412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5BA4" w14:textId="77777777" w:rsidR="002D06C5" w:rsidRDefault="002D06C5" w:rsidP="00C14F45">
      <w:r>
        <w:rPr>
          <w:noProof/>
          <w:lang w:eastAsia="en-US"/>
        </w:rPr>
        <w:drawing>
          <wp:inline distT="0" distB="0" distL="0" distR="0" wp14:anchorId="5B3055FE" wp14:editId="685FC770">
            <wp:extent cx="2095500" cy="3728244"/>
            <wp:effectExtent l="0" t="0" r="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5118" cy="374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41E">
        <w:t xml:space="preserve">  </w:t>
      </w:r>
      <w:r>
        <w:rPr>
          <w:noProof/>
          <w:lang w:eastAsia="en-US"/>
        </w:rPr>
        <w:drawing>
          <wp:inline distT="0" distB="0" distL="0" distR="0" wp14:anchorId="3D730F8B" wp14:editId="02282B01">
            <wp:extent cx="2105025" cy="3745191"/>
            <wp:effectExtent l="0" t="0" r="0" b="825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5092" cy="37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5C80" w14:textId="77777777" w:rsidR="00544ADD" w:rsidRDefault="00544ADD" w:rsidP="00544ADD">
      <w:pPr>
        <w:pStyle w:val="Heading1"/>
      </w:pPr>
      <w:bookmarkStart w:id="6" w:name="_Toc463858678"/>
      <w:proofErr w:type="spellStart"/>
      <w:r>
        <w:lastRenderedPageBreak/>
        <w:t>Menjalankan</w:t>
      </w:r>
      <w:proofErr w:type="spellEnd"/>
      <w:r>
        <w:t xml:space="preserve"> </w:t>
      </w:r>
      <w:proofErr w:type="spellStart"/>
      <w:r>
        <w:t>Aplikasi</w:t>
      </w:r>
      <w:bookmarkEnd w:id="6"/>
      <w:proofErr w:type="spellEnd"/>
    </w:p>
    <w:p w14:paraId="1AF05DA3" w14:textId="77777777" w:rsidR="00544ADD" w:rsidRDefault="00544ADD" w:rsidP="00544ADD">
      <w:proofErr w:type="spellStart"/>
      <w:r>
        <w:t>Aplikasi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diinstal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menu </w:t>
      </w:r>
      <w:proofErr w:type="spellStart"/>
      <w:r>
        <w:t>aplikasi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(</w:t>
      </w:r>
      <w:r w:rsidRPr="00544ADD">
        <w:rPr>
          <w:i/>
        </w:rPr>
        <w:t>launcher</w:t>
      </w:r>
      <w:r>
        <w:t xml:space="preserve">) dan </w:t>
      </w:r>
      <w:proofErr w:type="spellStart"/>
      <w:r>
        <w:t>pilih</w:t>
      </w:r>
      <w:proofErr w:type="spellEnd"/>
      <w:r>
        <w:t xml:space="preserve"> icon “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Riau”.</w:t>
      </w:r>
    </w:p>
    <w:p w14:paraId="12450677" w14:textId="77777777" w:rsidR="00330334" w:rsidRDefault="00330334" w:rsidP="00362A81"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A06813B" wp14:editId="4698934C">
                <wp:simplePos x="0" y="0"/>
                <wp:positionH relativeFrom="column">
                  <wp:posOffset>1390650</wp:posOffset>
                </wp:positionH>
                <wp:positionV relativeFrom="paragraph">
                  <wp:posOffset>2057400</wp:posOffset>
                </wp:positionV>
                <wp:extent cx="3429000" cy="723900"/>
                <wp:effectExtent l="19050" t="19050" r="19050" b="1905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723900"/>
                          <a:chOff x="0" y="0"/>
                          <a:chExt cx="3429000" cy="723900"/>
                        </a:xfrm>
                      </wpg:grpSpPr>
                      <wps:wsp>
                        <wps:cNvPr id="5" name="Oval 5"/>
                        <wps:cNvSpPr/>
                        <wps:spPr>
                          <a:xfrm>
                            <a:off x="0" y="0"/>
                            <a:ext cx="723900" cy="723900"/>
                          </a:xfrm>
                          <a:prstGeom prst="ellipse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733425" y="304800"/>
                            <a:ext cx="11239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Rectangle 7"/>
                        <wps:cNvSpPr/>
                        <wps:spPr>
                          <a:xfrm>
                            <a:off x="1857375" y="28575"/>
                            <a:ext cx="1571625" cy="56197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525F49" w14:textId="77777777" w:rsidR="00330334" w:rsidRPr="00330334" w:rsidRDefault="00330334" w:rsidP="00330334">
                              <w:pPr>
                                <w:jc w:val="center"/>
                                <w:rPr>
                                  <w:lang w:val="en-ID"/>
                                </w:rPr>
                              </w:pPr>
                              <w:proofErr w:type="spellStart"/>
                              <w:r>
                                <w:rPr>
                                  <w:lang w:val="en-ID"/>
                                </w:rPr>
                                <w:t>Aplikasi</w:t>
                              </w:r>
                              <w:proofErr w:type="spellEnd"/>
                              <w:r>
                                <w:rPr>
                                  <w:lang w:val="en-ID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ID"/>
                                </w:rPr>
                                <w:t>Organisasi</w:t>
                              </w:r>
                              <w:proofErr w:type="spellEnd"/>
                              <w:r>
                                <w:rPr>
                                  <w:lang w:val="en-ID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ID"/>
                                </w:rPr>
                                <w:t>Polda</w:t>
                              </w:r>
                              <w:proofErr w:type="spellEnd"/>
                              <w:r>
                                <w:rPr>
                                  <w:lang w:val="en-ID"/>
                                </w:rPr>
                                <w:t xml:space="preserve"> Riau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" o:spid="_x0000_s1032" style="position:absolute;margin-left:109.5pt;margin-top:162pt;width:270pt;height:57pt;z-index:251653120" coordsize="3429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">
                <v:oval id="Oval 5" o:spid="_x0000_s1033" style="position:absolute;width:7239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rqQcMA&#10;AADaAAAADwAAAGRycy9kb3ducmV2LnhtbESPQWsCMRSE7wX/Q3iCN822YqtboxRRWyg9dPXi7bF5&#10;boKbl2UTdf33piD0OMzMN8x82blaXKgN1rOC51EGgrj02nKlYL/bDKcgQkTWWHsmBTcKsFz0nuaY&#10;a3/lX7oUsRIJwiFHBSbGJpcylIYchpFviJN39K3DmGRbSd3iNcFdLV+y7FU6tJwWDDa0MlSeirNT&#10;8Gkqd/x5i7Nva9fb22l8KNbyoNSg3328g4jUxf/wo/2lFUzg70q6A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4rqQcMAAADaAAAADwAAAAAAAAAAAAAAAACYAgAAZHJzL2Rv&#10;d25yZXYueG1sUEsFBgAAAAAEAAQA9QAAAIgDAAAAAA==&#10;" filled="f" strokecolor="#940b0b [1604]" strokeweight="2.25pt">
                  <v:stroke joinstyle="miter"/>
                </v:oval>
                <v:line id="Straight Connector 6" o:spid="_x0000_s1034" style="position:absolute;visibility:visible;mso-wrap-style:square" from="7334,3048" to="18573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IBcsMAAADaAAAADwAAAGRycy9kb3ducmV2LnhtbESPzWrDMBCE74G8g9hAb4mcFpzgWA4h&#10;kNJTofk55LZYG8uJtXIt1XbfvioUehxm5hsm3462ET11vnasYLlIQBCXTtdcKTifDvM1CB+QNTaO&#10;ScE3edgW00mOmXYDf1B/DJWIEPYZKjAhtJmUvjRk0S9cSxy9m+sshii7SuoOhwi3jXxOklRarDku&#10;GGxpb6h8HL+sgk8sD2Svl9c+GUz/kt7a99X9qtTTbNxtQAQaw3/4r/2mFaTweyXeAFn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yAXLDAAAA2gAAAA8AAAAAAAAAAAAA&#10;AAAAoQIAAGRycy9kb3ducmV2LnhtbFBLBQYAAAAABAAEAPkAAACRAwAAAAA=&#10;" strokecolor="#f24f4f [3204]" strokeweight=".5pt">
                  <v:stroke joinstyle="miter"/>
                </v:line>
                <v:rect id="Rectangle 7" o:spid="_x0000_s1035" style="position:absolute;left:18573;top:285;width:15717;height:5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lBXcEA&#10;AADaAAAADwAAAGRycy9kb3ducmV2LnhtbESPwWrDMBBE74X+g9hCbo1UH+zgRAnBUMihEBrnkONi&#10;bSwTa2Us1Xb/vioUehxm5g2zOyyuFxONofOs4W2tQBA33nTcarjW768bECEiG+w9k4ZvCnDYPz/t&#10;sDR+5k+aLrEVCcKhRA02xqGUMjSWHIa1H4iTd/ejw5jk2Eoz4pzgrpeZUrl02HFasDhQZal5XL6c&#10;hhlzda5NFlxxU6daOlsVH1br1cty3IKItMT/8F/7ZDQU8Hsl3QC5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pQV3BAAAA2gAAAA8AAAAAAAAAAAAAAAAAmAIAAGRycy9kb3du&#10;cmV2LnhtbFBLBQYAAAAABAAEAPUAAACGAwAAAAA=&#10;" filled="f" strokecolor="#940b0b [1604]" strokeweight="1.5pt">
                  <v:textbox>
                    <w:txbxContent>
                      <w:p w:rsidR="00330334" w:rsidRPr="00330334" w:rsidRDefault="00330334" w:rsidP="00330334">
                        <w:pPr>
                          <w:jc w:val="center"/>
                          <w:rPr>
                            <w:lang w:val="en-ID"/>
                          </w:rPr>
                        </w:pPr>
                        <w:r>
                          <w:rPr>
                            <w:lang w:val="en-ID"/>
                          </w:rPr>
                          <w:t>Aplikasi Organisasi Polda Riau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330334">
        <w:rPr>
          <w:noProof/>
          <w:lang w:eastAsia="en-US"/>
        </w:rPr>
        <w:drawing>
          <wp:inline distT="0" distB="0" distL="0" distR="0" wp14:anchorId="66579370" wp14:editId="48C01ECE">
            <wp:extent cx="1970136" cy="3505200"/>
            <wp:effectExtent l="0" t="0" r="0" b="0"/>
            <wp:docPr id="4" name="Picture 4" descr="D:\Pizaini\Project\Polda Riau\device-2016-10-10-090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zaini\Project\Polda Riau\device-2016-10-10-0904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616" cy="35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5CB4F" w14:textId="77777777" w:rsidR="00544ADD" w:rsidRDefault="00C967B9" w:rsidP="00C967B9">
      <w:pPr>
        <w:pStyle w:val="Heading1"/>
      </w:pPr>
      <w:bookmarkStart w:id="7" w:name="_Toc463858679"/>
      <w:proofErr w:type="spellStart"/>
      <w:r>
        <w:t>Halaman</w:t>
      </w:r>
      <w:proofErr w:type="spellEnd"/>
      <w:r>
        <w:t xml:space="preserve"> Utama </w:t>
      </w:r>
      <w:proofErr w:type="spellStart"/>
      <w:r>
        <w:t>Aplikasi</w:t>
      </w:r>
      <w:bookmarkEnd w:id="7"/>
      <w:proofErr w:type="spellEnd"/>
    </w:p>
    <w:p w14:paraId="48258BDC" w14:textId="77777777" w:rsidR="00C967B9" w:rsidRDefault="00A2541E" w:rsidP="00330334">
      <w:pPr>
        <w:jc w:val="center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D6AACFD" wp14:editId="507B2BD1">
                <wp:simplePos x="0" y="0"/>
                <wp:positionH relativeFrom="column">
                  <wp:posOffset>3943350</wp:posOffset>
                </wp:positionH>
                <wp:positionV relativeFrom="paragraph">
                  <wp:posOffset>70485</wp:posOffset>
                </wp:positionV>
                <wp:extent cx="1952625" cy="295275"/>
                <wp:effectExtent l="0" t="0" r="28575" b="28575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2625" cy="295275"/>
                          <a:chOff x="0" y="0"/>
                          <a:chExt cx="1952625" cy="295275"/>
                        </a:xfrm>
                      </wpg:grpSpPr>
                      <wps:wsp>
                        <wps:cNvPr id="13" name="Straight Arrow Connector 13"/>
                        <wps:cNvCnPr/>
                        <wps:spPr>
                          <a:xfrm flipV="1">
                            <a:off x="0" y="142875"/>
                            <a:ext cx="8667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933450" y="0"/>
                            <a:ext cx="1019175" cy="2952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B24FC1" w14:textId="77777777" w:rsidR="00330334" w:rsidRPr="00330334" w:rsidRDefault="00330334" w:rsidP="00330334">
                              <w:pPr>
                                <w:jc w:val="center"/>
                                <w:rPr>
                                  <w:lang w:val="en-ID"/>
                                </w:rPr>
                              </w:pPr>
                              <w:r>
                                <w:rPr>
                                  <w:lang w:val="en-ID"/>
                                </w:rPr>
                                <w:t>Option Menu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4" o:spid="_x0000_s1036" style="position:absolute;left:0;text-align:left;margin-left:310.5pt;margin-top:5.55pt;width:153.75pt;height:23.25pt;z-index:251659264" coordsize="19526,2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" o:spid="_x0000_s1037" type="#_x0000_t32" style="position:absolute;top:1428;width:8667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FpOcMAAADbAAAADwAAAGRycy9kb3ducmV2LnhtbERPS2vCQBC+F/wPywi9FN20PpDoKm2k&#10;0KsPUG9DdsxGs7NpdhvT/vquUOhtPr7nLFadrURLjS8dK3geJiCIc6dLLhTsd++DGQgfkDVWjknB&#10;N3lYLXsPC0y1u/GG2m0oRAxhn6ICE0KdSulzQxb90NXEkTu7xmKIsCmkbvAWw20lX5JkKi2WHBsM&#10;1pQZyq/bL6vgdJ7o9i1bl7k5ZqPD0/jn83JcK/XY717nIAJ14V/85/7Qcf4I7r/EA+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IxaTnDAAAA2wAAAA8AAAAAAAAAAAAA&#10;AAAAoQIAAGRycy9kb3ducmV2LnhtbFBLBQYAAAAABAAEAPkAAACRAwAAAAA=&#10;" strokecolor="#f24f4f [3204]" strokeweight=".5pt">
                  <v:stroke endarrow="block" joinstyle="miter"/>
                </v:shape>
                <v:rect id="Rectangle 14" o:spid="_x0000_s1038" style="position:absolute;left:9334;width:10192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3VQMMA&#10;AADbAAAADwAAAGRycy9kb3ducmV2LnhtbERPTWvCQBC9C/0PyxS86SbSSomukhQKolBIKqXehuyY&#10;hGZnY3Y16b/vFgre5vE+Z70dTStu1LvGsoJ4HoEgLq1uuFJw/HibvYBwHllja5kU/JCD7eZhssZE&#10;24FzuhW+EiGEXYIKau+7REpX1mTQzW1HHLiz7Q36APtK6h6HEG5auYiipTTYcGiosaPXmsrv4moU&#10;fObPZ8qy5VG+n9JLGhe78bD/Umr6OKYrEJ5Gfxf/u3c6zH+Cv1/CA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3VQMMAAADbAAAADwAAAAAAAAAAAAAAAACYAgAAZHJzL2Rv&#10;d25yZXYueG1sUEsFBgAAAAAEAAQA9QAAAIgDAAAAAA==&#10;" filled="f" strokecolor="#940b0b [1604]" strokeweight="1pt">
                  <v:textbox>
                    <w:txbxContent>
                      <w:p w:rsidR="00330334" w:rsidRPr="00330334" w:rsidRDefault="00330334" w:rsidP="00330334">
                        <w:pPr>
                          <w:jc w:val="center"/>
                          <w:rPr>
                            <w:lang w:val="en-ID"/>
                          </w:rPr>
                        </w:pPr>
                        <w:r>
                          <w:rPr>
                            <w:lang w:val="en-ID"/>
                          </w:rPr>
                          <w:t>Option Menu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04CDCD3" wp14:editId="3FC053B5">
                <wp:simplePos x="0" y="0"/>
                <wp:positionH relativeFrom="column">
                  <wp:posOffset>323850</wp:posOffset>
                </wp:positionH>
                <wp:positionV relativeFrom="paragraph">
                  <wp:posOffset>47625</wp:posOffset>
                </wp:positionV>
                <wp:extent cx="1019175" cy="29527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CCA761" w14:textId="77777777" w:rsidR="00330334" w:rsidRPr="00330334" w:rsidRDefault="00330334" w:rsidP="00330334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Side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C7547" id="Rectangle 12" o:spid="_x0000_s1039" style="position:absolute;left:0;text-align:left;margin-left:25.5pt;margin-top:3.75pt;width:80.2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" filled="f" strokecolor="#940b0b [1604]" strokeweight="1pt">
                <v:textbox>
                  <w:txbxContent>
                    <w:p w:rsidR="00330334" w:rsidRPr="00330334" w:rsidRDefault="00330334" w:rsidP="00330334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Side Menu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058246A" wp14:editId="6079D24B">
                <wp:simplePos x="0" y="0"/>
                <wp:positionH relativeFrom="column">
                  <wp:posOffset>1352550</wp:posOffset>
                </wp:positionH>
                <wp:positionV relativeFrom="paragraph">
                  <wp:posOffset>190500</wp:posOffset>
                </wp:positionV>
                <wp:extent cx="647700" cy="0"/>
                <wp:effectExtent l="38100" t="76200" r="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754D9E" id="Straight Arrow Connector 11" o:spid="_x0000_s1026" type="#_x0000_t32" style="position:absolute;margin-left:106.5pt;margin-top:15pt;width:51pt;height:0;flip:x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" strokecolor="#f24f4f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C8574A4" wp14:editId="66D898E8">
                <wp:simplePos x="0" y="0"/>
                <wp:positionH relativeFrom="column">
                  <wp:posOffset>3857625</wp:posOffset>
                </wp:positionH>
                <wp:positionV relativeFrom="paragraph">
                  <wp:posOffset>2903855</wp:posOffset>
                </wp:positionV>
                <wp:extent cx="1952625" cy="295275"/>
                <wp:effectExtent l="0" t="0" r="28575" b="28575"/>
                <wp:wrapNone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2625" cy="295275"/>
                          <a:chOff x="0" y="0"/>
                          <a:chExt cx="1952625" cy="295275"/>
                        </a:xfrm>
                      </wpg:grpSpPr>
                      <wps:wsp>
                        <wps:cNvPr id="15" name="Straight Arrow Connector 15"/>
                        <wps:cNvCnPr/>
                        <wps:spPr>
                          <a:xfrm flipV="1">
                            <a:off x="0" y="152400"/>
                            <a:ext cx="8667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933450" y="0"/>
                            <a:ext cx="1019175" cy="2952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0093E3" w14:textId="77777777" w:rsidR="00330334" w:rsidRPr="00330334" w:rsidRDefault="00330334" w:rsidP="00330334">
                              <w:pPr>
                                <w:jc w:val="center"/>
                                <w:rPr>
                                  <w:lang w:val="en-ID"/>
                                </w:rPr>
                              </w:pPr>
                              <w:proofErr w:type="spellStart"/>
                              <w:r>
                                <w:rPr>
                                  <w:lang w:val="en-ID"/>
                                </w:rPr>
                                <w:t>Pencarian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3C3D69" id="Group 93" o:spid="_x0000_s1040" style="position:absolute;left:0;text-align:left;margin-left:303.75pt;margin-top:228.65pt;width:153.75pt;height:23.25pt;z-index:251663360" coordsize="19526,2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">
                <v:shape id="Straight Arrow Connector 15" o:spid="_x0000_s1041" type="#_x0000_t32" style="position:absolute;top:1524;width:8667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RU1sMAAADbAAAADwAAAGRycy9kb3ducmV2LnhtbERPS2vCQBC+F/wPywi9lLqx1lJSV9GI&#10;0KsPqL0N2TEbzc7G7Bpjf71bKPQ2H99zJrPOVqKlxpeOFQwHCQji3OmSCwW77er5HYQPyBorx6Tg&#10;Rh5m097DBFPtrrymdhMKEUPYp6jAhFCnUvrckEU/cDVx5A6usRgibAqpG7zGcFvJlyR5kxZLjg0G&#10;a8oM5afNxSr4Pox1u8iWZW722ejr6fXnfNwvlXrsd/MPEIG68C/+c3/qOH8Mv7/EA+T0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UVNbDAAAA2wAAAA8AAAAAAAAAAAAA&#10;AAAAoQIAAGRycy9kb3ducmV2LnhtbFBLBQYAAAAABAAEAPkAAACRAwAAAAA=&#10;" strokecolor="#f24f4f [3204]" strokeweight=".5pt">
                  <v:stroke endarrow="block" joinstyle="miter"/>
                </v:shape>
                <v:rect id="Rectangle 16" o:spid="_x0000_s1042" style="position:absolute;left:9334;width:10192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PurMEA&#10;AADbAAAADwAAAGRycy9kb3ducmV2LnhtbERPTYvCMBC9C/sfwgjeNHVhi1Sj1AVBVhCsInobmrEt&#10;NpPaZLX++82C4G0e73Nmi87U4k6tqywrGI8iEMS51RUXCg771XACwnlkjbVlUvAkB4v5R2+GibYP&#10;3tE984UIIewSVFB63yRSurwkg25kG+LAXWxr0AfYFlK3+AjhppafURRLgxWHhhIb+i4pv2a/RsFx&#10;93Wh5TI+yO05vaXjbN1tfk5KDfpdOgXhqfNv8cu91mF+DP+/hAPk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Vj7qzBAAAA2wAAAA8AAAAAAAAAAAAAAAAAmAIAAGRycy9kb3du&#10;cmV2LnhtbFBLBQYAAAAABAAEAPUAAACGAwAAAAA=&#10;" filled="f" strokecolor="#940b0b [1604]" strokeweight="1pt">
                  <v:textbox>
                    <w:txbxContent>
                      <w:p w:rsidR="00330334" w:rsidRPr="00330334" w:rsidRDefault="00330334" w:rsidP="00330334">
                        <w:pPr>
                          <w:jc w:val="center"/>
                          <w:rPr>
                            <w:lang w:val="en-ID"/>
                          </w:rPr>
                        </w:pPr>
                        <w:r>
                          <w:rPr>
                            <w:lang w:val="en-ID"/>
                          </w:rPr>
                          <w:t>Pencarian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30334" w:rsidRPr="00330334">
        <w:rPr>
          <w:noProof/>
          <w:lang w:eastAsia="en-US"/>
        </w:rPr>
        <w:drawing>
          <wp:inline distT="0" distB="0" distL="0" distR="0" wp14:anchorId="1E6EFA9D" wp14:editId="229115F4">
            <wp:extent cx="1797050" cy="3197251"/>
            <wp:effectExtent l="0" t="0" r="0" b="3175"/>
            <wp:docPr id="8" name="Picture 8" descr="D:\Pizaini\Project\Polda Riau\device-2016-10-10-090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izaini\Project\Polda Riau\device-2016-10-10-09053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421" cy="320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61FE" w14:textId="77777777" w:rsidR="00330334" w:rsidRDefault="00366381" w:rsidP="00330334">
      <w:pPr>
        <w:jc w:val="center"/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03FEF8" wp14:editId="3B5934F4">
                <wp:simplePos x="0" y="0"/>
                <wp:positionH relativeFrom="column">
                  <wp:posOffset>1504949</wp:posOffset>
                </wp:positionH>
                <wp:positionV relativeFrom="paragraph">
                  <wp:posOffset>1695451</wp:posOffset>
                </wp:positionV>
                <wp:extent cx="66675" cy="2647950"/>
                <wp:effectExtent l="0" t="0" r="28575" b="19050"/>
                <wp:wrapNone/>
                <wp:docPr id="18" name="Left Bracke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2647950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F6E1F4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18" o:spid="_x0000_s1026" type="#_x0000_t85" style="position:absolute;margin-left:118.5pt;margin-top:133.5pt;width:5.25pt;height:20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" adj="45" strokecolor="#f24f4f [3204]" strokeweight=".5pt">
                <v:stroke joinstyle="miter"/>
              </v:shape>
            </w:pict>
          </mc:Fallback>
        </mc:AlternateContent>
      </w:r>
      <w:r w:rsidR="00330334" w:rsidRPr="0033033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514BB5" wp14:editId="11D23B25">
                <wp:simplePos x="0" y="0"/>
                <wp:positionH relativeFrom="margin">
                  <wp:posOffset>381000</wp:posOffset>
                </wp:positionH>
                <wp:positionV relativeFrom="paragraph">
                  <wp:posOffset>2533650</wp:posOffset>
                </wp:positionV>
                <wp:extent cx="1019175" cy="52387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523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80B958" w14:textId="77777777" w:rsidR="00330334" w:rsidRPr="00330334" w:rsidRDefault="00330334" w:rsidP="00330334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Polres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Polresta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9B381" id="Rectangle 23" o:spid="_x0000_s1043" style="position:absolute;left:0;text-align:left;margin-left:30pt;margin-top:199.5pt;width:80.25pt;height:41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" filled="f" strokecolor="#940b0b [1604]" strokeweight="1pt">
                <v:textbox>
                  <w:txbxContent>
                    <w:p w:rsidR="00330334" w:rsidRPr="00330334" w:rsidRDefault="00330334" w:rsidP="00330334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Polres dan Polresta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0334" w:rsidRPr="0033033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33AC7E" wp14:editId="5E6D4480">
                <wp:simplePos x="0" y="0"/>
                <wp:positionH relativeFrom="margin">
                  <wp:align>left</wp:align>
                </wp:positionH>
                <wp:positionV relativeFrom="paragraph">
                  <wp:posOffset>1152525</wp:posOffset>
                </wp:positionV>
                <wp:extent cx="1019175" cy="52387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523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102C30" w14:textId="77777777" w:rsidR="00330334" w:rsidRPr="00330334" w:rsidRDefault="00330334" w:rsidP="00330334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Semua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Personil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D74CF" id="Rectangle 20" o:spid="_x0000_s1044" style="position:absolute;left:0;text-align:left;margin-left:0;margin-top:90.75pt;width:80.25pt;height:41.2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" filled="f" strokecolor="#940b0b [1604]" strokeweight="1pt">
                <v:textbox>
                  <w:txbxContent>
                    <w:p w:rsidR="00330334" w:rsidRPr="00330334" w:rsidRDefault="00330334" w:rsidP="00330334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Semua Personil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0334" w:rsidRPr="0033033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E9BD77" wp14:editId="42164556">
                <wp:simplePos x="0" y="0"/>
                <wp:positionH relativeFrom="margin">
                  <wp:align>left</wp:align>
                </wp:positionH>
                <wp:positionV relativeFrom="paragraph">
                  <wp:posOffset>523875</wp:posOffset>
                </wp:positionV>
                <wp:extent cx="1028700" cy="504825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04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377AB" w14:textId="77777777" w:rsidR="00330334" w:rsidRPr="00330334" w:rsidRDefault="00330334" w:rsidP="00330334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Organisai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Polda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EC5B8" id="Rectangle 22" o:spid="_x0000_s1045" style="position:absolute;left:0;text-align:left;margin-left:0;margin-top:41.25pt;width:81pt;height:39.7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" filled="f" strokecolor="#940b0b [1604]" strokeweight="1pt">
                <v:textbox>
                  <w:txbxContent>
                    <w:p w:rsidR="00330334" w:rsidRPr="00330334" w:rsidRDefault="00330334" w:rsidP="00330334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Organisai Polda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0334" w:rsidRPr="0033033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6EDC8A" wp14:editId="170F9458">
                <wp:simplePos x="0" y="0"/>
                <wp:positionH relativeFrom="column">
                  <wp:posOffset>1028700</wp:posOffset>
                </wp:positionH>
                <wp:positionV relativeFrom="paragraph">
                  <wp:posOffset>952500</wp:posOffset>
                </wp:positionV>
                <wp:extent cx="647700" cy="0"/>
                <wp:effectExtent l="38100" t="76200" r="0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A5BB82" id="Straight Arrow Connector 21" o:spid="_x0000_s1026" type="#_x0000_t32" style="position:absolute;margin-left:81pt;margin-top:75pt;width:51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" strokecolor="#f24f4f [3204]" strokeweight=".5pt">
                <v:stroke endarrow="block" joinstyle="miter"/>
              </v:shape>
            </w:pict>
          </mc:Fallback>
        </mc:AlternateContent>
      </w:r>
      <w:r w:rsidR="00330334" w:rsidRPr="0033033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BAB156" wp14:editId="54320104">
                <wp:simplePos x="0" y="0"/>
                <wp:positionH relativeFrom="column">
                  <wp:posOffset>1028700</wp:posOffset>
                </wp:positionH>
                <wp:positionV relativeFrom="paragraph">
                  <wp:posOffset>1257300</wp:posOffset>
                </wp:positionV>
                <wp:extent cx="647700" cy="0"/>
                <wp:effectExtent l="38100" t="76200" r="0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E93EDB" id="Straight Arrow Connector 19" o:spid="_x0000_s1026" type="#_x0000_t32" style="position:absolute;margin-left:81pt;margin-top:99pt;width:51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" strokecolor="#f24f4f [3204]" strokeweight=".5pt">
                <v:stroke endarrow="block" joinstyle="miter"/>
              </v:shape>
            </w:pict>
          </mc:Fallback>
        </mc:AlternateContent>
      </w:r>
      <w:r w:rsidR="00330334" w:rsidRPr="00330334">
        <w:rPr>
          <w:noProof/>
          <w:lang w:eastAsia="en-US"/>
        </w:rPr>
        <w:drawing>
          <wp:inline distT="0" distB="0" distL="0" distR="0" wp14:anchorId="1D5DC8F4" wp14:editId="31F2EB98">
            <wp:extent cx="2484084" cy="4419600"/>
            <wp:effectExtent l="0" t="0" r="0" b="0"/>
            <wp:docPr id="17" name="Picture 17" descr="D:\Pizaini\Project\Polda Riau\device-2016-10-10-090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zaini\Project\Polda Riau\device-2016-10-10-0905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21" cy="442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3CC4" w14:textId="77777777" w:rsidR="000D3337" w:rsidRDefault="000D3337" w:rsidP="000D3337">
      <w:pPr>
        <w:pStyle w:val="ListParagraph"/>
        <w:numPr>
          <w:ilvl w:val="0"/>
          <w:numId w:val="8"/>
        </w:numPr>
      </w:pPr>
      <w:r>
        <w:t>Menu Option</w:t>
      </w:r>
    </w:p>
    <w:p w14:paraId="31BF0FD5" w14:textId="77777777" w:rsidR="00366381" w:rsidRDefault="00366381" w:rsidP="00366381">
      <w:pPr>
        <w:pStyle w:val="ListParagraph"/>
      </w:pPr>
      <w:r>
        <w:t xml:space="preserve">Menu Option </w:t>
      </w:r>
      <w:proofErr w:type="spellStart"/>
      <w:r>
        <w:t>merupakan</w:t>
      </w:r>
      <w:proofErr w:type="spellEnd"/>
      <w:r>
        <w:t xml:space="preserve"> menu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tombil</w:t>
      </w:r>
      <w:proofErr w:type="spellEnd"/>
      <w:r>
        <w:t xml:space="preserve"> Menu Option (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Menu pada </w:t>
      </w:r>
      <w:proofErr w:type="spellStart"/>
      <w:r>
        <w:t>perangkat</w:t>
      </w:r>
      <w:proofErr w:type="spellEnd"/>
      <w:r>
        <w:t>/handphone</w:t>
      </w:r>
    </w:p>
    <w:p w14:paraId="09CF360C" w14:textId="77777777" w:rsidR="000D3337" w:rsidRDefault="000D3337" w:rsidP="000D3337">
      <w:pPr>
        <w:pStyle w:val="ListParagraph"/>
        <w:numPr>
          <w:ilvl w:val="0"/>
          <w:numId w:val="8"/>
        </w:numPr>
      </w:pPr>
      <w:r>
        <w:t>Side Menu</w:t>
      </w:r>
    </w:p>
    <w:p w14:paraId="6D5931C3" w14:textId="77777777" w:rsidR="00366381" w:rsidRDefault="00366381" w:rsidP="00366381">
      <w:pPr>
        <w:pStyle w:val="ListParagraph"/>
      </w:pPr>
      <w:proofErr w:type="spellStart"/>
      <w:r>
        <w:t>Menampilkan</w:t>
      </w:r>
      <w:proofErr w:type="spellEnd"/>
      <w:r>
        <w:t xml:space="preserve"> menu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menu/</w:t>
      </w:r>
      <w:proofErr w:type="spellStart"/>
      <w:r>
        <w:t>pilihan</w:t>
      </w:r>
      <w:proofErr w:type="spellEnd"/>
      <w:r>
        <w:t xml:space="preserve">: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,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dan </w:t>
      </w:r>
      <w:proofErr w:type="spellStart"/>
      <w:r>
        <w:t>Polres</w:t>
      </w:r>
      <w:proofErr w:type="spellEnd"/>
      <w:r>
        <w:t>/</w:t>
      </w:r>
      <w:proofErr w:type="spellStart"/>
      <w:r>
        <w:t>Polresta</w:t>
      </w:r>
      <w:proofErr w:type="spellEnd"/>
    </w:p>
    <w:p w14:paraId="11D70A04" w14:textId="77777777" w:rsidR="000D3337" w:rsidRDefault="000D3337" w:rsidP="000D3337">
      <w:pPr>
        <w:pStyle w:val="ListParagraph"/>
        <w:numPr>
          <w:ilvl w:val="0"/>
          <w:numId w:val="8"/>
        </w:numPr>
      </w:pPr>
      <w:proofErr w:type="spellStart"/>
      <w:r>
        <w:t>Tombol</w:t>
      </w:r>
      <w:proofErr w:type="spellEnd"/>
      <w:r>
        <w:t xml:space="preserve"> </w:t>
      </w:r>
      <w:proofErr w:type="spellStart"/>
      <w:r>
        <w:t>pencarian</w:t>
      </w:r>
      <w:proofErr w:type="spellEnd"/>
    </w:p>
    <w:p w14:paraId="01A7FED1" w14:textId="77777777" w:rsidR="00366381" w:rsidRDefault="00366381" w:rsidP="00366381">
      <w:pPr>
        <w:pStyle w:val="ListParagraph"/>
      </w:pPr>
      <w:proofErr w:type="spellStart"/>
      <w:r>
        <w:t>Fitur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personil</w:t>
      </w:r>
      <w:proofErr w:type="spellEnd"/>
    </w:p>
    <w:p w14:paraId="24E756B8" w14:textId="77777777" w:rsidR="00A2541E" w:rsidRDefault="00A2541E" w:rsidP="00366381">
      <w:pPr>
        <w:pStyle w:val="ListParagraph"/>
      </w:pPr>
    </w:p>
    <w:p w14:paraId="59F68C90" w14:textId="77777777" w:rsidR="00A2541E" w:rsidRDefault="00A2541E" w:rsidP="00366381">
      <w:pPr>
        <w:pStyle w:val="ListParagraph"/>
      </w:pPr>
    </w:p>
    <w:p w14:paraId="627B4CBC" w14:textId="77777777" w:rsidR="00A2541E" w:rsidRDefault="00A2541E" w:rsidP="00366381">
      <w:pPr>
        <w:pStyle w:val="ListParagraph"/>
      </w:pPr>
    </w:p>
    <w:p w14:paraId="2F3BB758" w14:textId="77777777" w:rsidR="00A2541E" w:rsidRDefault="00A2541E" w:rsidP="00366381">
      <w:pPr>
        <w:pStyle w:val="ListParagraph"/>
      </w:pPr>
    </w:p>
    <w:p w14:paraId="20F565CA" w14:textId="77777777" w:rsidR="00A2541E" w:rsidRDefault="00A2541E" w:rsidP="00366381">
      <w:pPr>
        <w:pStyle w:val="ListParagraph"/>
      </w:pPr>
    </w:p>
    <w:p w14:paraId="014EC06B" w14:textId="77777777" w:rsidR="00A2541E" w:rsidRDefault="00A2541E" w:rsidP="00366381">
      <w:pPr>
        <w:pStyle w:val="ListParagraph"/>
      </w:pPr>
    </w:p>
    <w:p w14:paraId="453867AB" w14:textId="77777777" w:rsidR="000D3337" w:rsidRDefault="000D3337" w:rsidP="000D3337">
      <w:pPr>
        <w:pStyle w:val="Heading1"/>
      </w:pPr>
      <w:bookmarkStart w:id="8" w:name="_Toc463858680"/>
      <w:r>
        <w:lastRenderedPageBreak/>
        <w:t>Update Database</w:t>
      </w:r>
      <w:bookmarkEnd w:id="8"/>
    </w:p>
    <w:p w14:paraId="1FEDD7B4" w14:textId="77777777" w:rsidR="00B379F2" w:rsidRDefault="00035408" w:rsidP="00F0292D">
      <w:pPr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Riau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menyertakan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menginstal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data,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“Update Database” dan “Update Photo”. Update Database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pembaharuan</w:t>
      </w:r>
      <w:proofErr w:type="spellEnd"/>
      <w:r>
        <w:t xml:space="preserve"> (update) data </w:t>
      </w:r>
      <w:proofErr w:type="spellStart"/>
      <w:r>
        <w:t>profil</w:t>
      </w:r>
      <w:proofErr w:type="spellEnd"/>
      <w:r>
        <w:t xml:space="preserve"> dan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per</w:t>
      </w:r>
      <w:r w:rsidR="00F0292D">
        <w:t>sonil</w:t>
      </w:r>
      <w:proofErr w:type="spellEnd"/>
      <w:r w:rsidR="00F0292D">
        <w:t xml:space="preserve"> di </w:t>
      </w:r>
      <w:proofErr w:type="spellStart"/>
      <w:r w:rsidR="00F0292D">
        <w:t>lingkungan</w:t>
      </w:r>
      <w:proofErr w:type="spellEnd"/>
      <w:r w:rsidR="00F0292D">
        <w:t xml:space="preserve"> </w:t>
      </w:r>
      <w:proofErr w:type="spellStart"/>
      <w:r w:rsidR="00F0292D">
        <w:t>Polda</w:t>
      </w:r>
      <w:proofErr w:type="spellEnd"/>
      <w:r w:rsidR="00F0292D">
        <w:t xml:space="preserve"> Riau. </w:t>
      </w:r>
      <w:proofErr w:type="spellStart"/>
      <w:r>
        <w:t>Sedangkan</w:t>
      </w:r>
      <w:proofErr w:type="spellEnd"/>
      <w:r>
        <w:t xml:space="preserve"> Update Photo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pembaharuan</w:t>
      </w:r>
      <w:proofErr w:type="spellEnd"/>
      <w:r>
        <w:t xml:space="preserve"> (update)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>.</w:t>
      </w:r>
      <w:r w:rsidR="00F0292D">
        <w:t xml:space="preserve"> </w:t>
      </w:r>
      <w:proofErr w:type="spellStart"/>
      <w:r w:rsidR="00F0292D">
        <w:t>Kedua</w:t>
      </w:r>
      <w:proofErr w:type="spellEnd"/>
      <w:r w:rsidR="00F0292D">
        <w:t xml:space="preserve"> </w:t>
      </w:r>
      <w:proofErr w:type="spellStart"/>
      <w:r w:rsidR="00F0292D">
        <w:t>fitur</w:t>
      </w:r>
      <w:proofErr w:type="spellEnd"/>
      <w:r w:rsidR="00F0292D">
        <w:t xml:space="preserve"> update </w:t>
      </w:r>
      <w:proofErr w:type="spellStart"/>
      <w:r w:rsidR="00F0292D">
        <w:t>ini</w:t>
      </w:r>
      <w:proofErr w:type="spellEnd"/>
      <w:r w:rsidR="00F0292D">
        <w:t xml:space="preserve"> </w:t>
      </w:r>
      <w:proofErr w:type="spellStart"/>
      <w:r w:rsidR="00F0292D">
        <w:t>dapat</w:t>
      </w:r>
      <w:proofErr w:type="spellEnd"/>
      <w:r w:rsidR="00F0292D">
        <w:t xml:space="preserve"> </w:t>
      </w:r>
      <w:proofErr w:type="spellStart"/>
      <w:r w:rsidR="00F0292D">
        <w:t>digunakan</w:t>
      </w:r>
      <w:proofErr w:type="spellEnd"/>
      <w:r w:rsidR="00F0292D">
        <w:t xml:space="preserve"> </w:t>
      </w:r>
      <w:proofErr w:type="spellStart"/>
      <w:r w:rsidR="00F0292D">
        <w:t>secara</w:t>
      </w:r>
      <w:proofErr w:type="spellEnd"/>
      <w:r w:rsidR="00F0292D">
        <w:t xml:space="preserve"> </w:t>
      </w:r>
      <w:proofErr w:type="spellStart"/>
      <w:r w:rsidR="00F0292D">
        <w:t>terpisah</w:t>
      </w:r>
      <w:proofErr w:type="spellEnd"/>
      <w:r w:rsidR="00F0292D">
        <w:t xml:space="preserve"> (</w:t>
      </w:r>
      <w:proofErr w:type="spellStart"/>
      <w:r w:rsidR="00F0292D">
        <w:t>dilakukan</w:t>
      </w:r>
      <w:proofErr w:type="spellEnd"/>
      <w:r w:rsidR="00F0292D">
        <w:t xml:space="preserve"> </w:t>
      </w:r>
      <w:proofErr w:type="spellStart"/>
      <w:r w:rsidR="00F0292D">
        <w:t>satu</w:t>
      </w:r>
      <w:proofErr w:type="spellEnd"/>
      <w:r w:rsidR="00F0292D">
        <w:t xml:space="preserve"> per </w:t>
      </w:r>
      <w:proofErr w:type="spellStart"/>
      <w:r w:rsidR="00F0292D">
        <w:t>satu</w:t>
      </w:r>
      <w:proofErr w:type="spellEnd"/>
      <w:r w:rsidR="00F0292D">
        <w:t>).</w:t>
      </w:r>
      <w:r w:rsidR="00B379F2">
        <w:t xml:space="preserve"> </w:t>
      </w:r>
    </w:p>
    <w:p w14:paraId="0278C566" w14:textId="77777777" w:rsidR="00F2616B" w:rsidRDefault="00B379F2" w:rsidP="00F0292D">
      <w:pPr>
        <w:jc w:val="both"/>
      </w:pPr>
      <w:r>
        <w:t xml:space="preserve">File Database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file *</w:t>
      </w:r>
      <w:proofErr w:type="spellStart"/>
      <w:r>
        <w:t>db</w:t>
      </w:r>
      <w:proofErr w:type="spellEnd"/>
      <w:r>
        <w:t xml:space="preserve"> (SQLite Database) yang </w:t>
      </w:r>
      <w:proofErr w:type="spellStart"/>
      <w:r>
        <w:t>dicopykan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handphone</w:t>
      </w:r>
      <w:r w:rsidR="007614E6">
        <w:t xml:space="preserve">. </w:t>
      </w:r>
      <w:proofErr w:type="spellStart"/>
      <w:r w:rsidR="00F2616B">
        <w:t>Untuk</w:t>
      </w:r>
      <w:proofErr w:type="spellEnd"/>
      <w:r w:rsidR="00F2616B">
        <w:t xml:space="preserve"> </w:t>
      </w:r>
      <w:proofErr w:type="spellStart"/>
      <w:r w:rsidR="00F2616B">
        <w:t>mengupdate</w:t>
      </w:r>
      <w:proofErr w:type="spellEnd"/>
      <w:r w:rsidR="00F2616B">
        <w:t xml:space="preserve"> data </w:t>
      </w:r>
      <w:proofErr w:type="spellStart"/>
      <w:r w:rsidR="00F2616B">
        <w:t>personil</w:t>
      </w:r>
      <w:proofErr w:type="spellEnd"/>
      <w:r w:rsidR="00F2616B">
        <w:t xml:space="preserve"> di </w:t>
      </w:r>
      <w:proofErr w:type="spellStart"/>
      <w:r w:rsidR="00F2616B">
        <w:t>lingkungan</w:t>
      </w:r>
      <w:proofErr w:type="spellEnd"/>
      <w:r w:rsidR="00F2616B">
        <w:t xml:space="preserve"> </w:t>
      </w:r>
      <w:proofErr w:type="spellStart"/>
      <w:r w:rsidR="00F2616B">
        <w:t>Polda</w:t>
      </w:r>
      <w:proofErr w:type="spellEnd"/>
      <w:r w:rsidR="00F2616B">
        <w:t xml:space="preserve"> Riau, </w:t>
      </w:r>
      <w:proofErr w:type="spellStart"/>
      <w:r w:rsidR="00F2616B">
        <w:t>gunakan</w:t>
      </w:r>
      <w:proofErr w:type="spellEnd"/>
      <w:r w:rsidR="00F2616B">
        <w:t xml:space="preserve"> </w:t>
      </w:r>
      <w:proofErr w:type="spellStart"/>
      <w:r w:rsidR="00F2616B">
        <w:t>fitur</w:t>
      </w:r>
      <w:proofErr w:type="spellEnd"/>
      <w:r w:rsidR="00F2616B">
        <w:t xml:space="preserve"> Update Database pada menu di </w:t>
      </w:r>
      <w:proofErr w:type="spellStart"/>
      <w:r w:rsidR="00F2616B">
        <w:t>kanan</w:t>
      </w:r>
      <w:proofErr w:type="spellEnd"/>
      <w:r w:rsidR="00F2616B">
        <w:t xml:space="preserve"> </w:t>
      </w:r>
      <w:proofErr w:type="spellStart"/>
      <w:r w:rsidR="00F2616B">
        <w:t>atas</w:t>
      </w:r>
      <w:proofErr w:type="spellEnd"/>
      <w:r w:rsidR="00F2616B">
        <w:t xml:space="preserve"> </w:t>
      </w:r>
      <w:proofErr w:type="spellStart"/>
      <w:r w:rsidR="00F2616B">
        <w:t>atau</w:t>
      </w:r>
      <w:proofErr w:type="spellEnd"/>
      <w:r w:rsidR="00F2616B">
        <w:t xml:space="preserve"> </w:t>
      </w:r>
      <w:proofErr w:type="spellStart"/>
      <w:r w:rsidR="00F2616B">
        <w:t>dengan</w:t>
      </w:r>
      <w:proofErr w:type="spellEnd"/>
      <w:r w:rsidR="00F2616B">
        <w:t xml:space="preserve"> </w:t>
      </w:r>
      <w:proofErr w:type="spellStart"/>
      <w:r w:rsidR="00F2616B">
        <w:t>menekan</w:t>
      </w:r>
      <w:proofErr w:type="spellEnd"/>
      <w:r w:rsidR="00F2616B">
        <w:t xml:space="preserve"> </w:t>
      </w:r>
      <w:proofErr w:type="spellStart"/>
      <w:r w:rsidR="00F2616B">
        <w:t>tombol</w:t>
      </w:r>
      <w:proofErr w:type="spellEnd"/>
      <w:r w:rsidR="00F2616B">
        <w:t xml:space="preserve"> menu pada</w:t>
      </w:r>
      <w:r w:rsidR="001E75ED">
        <w:t xml:space="preserve"> </w:t>
      </w:r>
      <w:proofErr w:type="spellStart"/>
      <w:r w:rsidR="001E75ED">
        <w:t>perangkat</w:t>
      </w:r>
      <w:proofErr w:type="spellEnd"/>
      <w:r w:rsidR="001E75ED">
        <w:t>/handphone Android Anda.</w:t>
      </w:r>
    </w:p>
    <w:p w14:paraId="6E398596" w14:textId="77777777" w:rsidR="00EB3C7E" w:rsidRDefault="00EB3C7E" w:rsidP="00F0292D">
      <w:pPr>
        <w:jc w:val="both"/>
      </w:pPr>
      <w:proofErr w:type="spellStart"/>
      <w:r>
        <w:t>Langkah-langkah</w:t>
      </w:r>
      <w:proofErr w:type="spellEnd"/>
      <w:r>
        <w:t xml:space="preserve"> update Database:</w:t>
      </w:r>
    </w:p>
    <w:p w14:paraId="2FC6B9CA" w14:textId="77777777" w:rsidR="00EB3C7E" w:rsidRDefault="00EB3C7E" w:rsidP="00EB3C7E">
      <w:pPr>
        <w:pStyle w:val="ListParagraph"/>
        <w:numPr>
          <w:ilvl w:val="0"/>
          <w:numId w:val="9"/>
        </w:numPr>
        <w:jc w:val="both"/>
      </w:pPr>
      <w:proofErr w:type="spellStart"/>
      <w:r>
        <w:t>Menampilkan</w:t>
      </w:r>
      <w:proofErr w:type="spellEnd"/>
      <w:r>
        <w:t xml:space="preserve"> menu </w:t>
      </w:r>
      <w:proofErr w:type="spellStart"/>
      <w:r>
        <w:t>pilihan</w:t>
      </w:r>
      <w:proofErr w:type="spellEnd"/>
      <w:r>
        <w:t xml:space="preserve"> (Option Menu)</w:t>
      </w:r>
    </w:p>
    <w:p w14:paraId="75D25352" w14:textId="77777777" w:rsidR="00366381" w:rsidRDefault="00A902FD" w:rsidP="00366381">
      <w:pPr>
        <w:ind w:left="360"/>
        <w:jc w:val="both"/>
      </w:pPr>
      <w:r w:rsidRPr="00A902FD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44ED7A" wp14:editId="22573132">
                <wp:simplePos x="0" y="0"/>
                <wp:positionH relativeFrom="column">
                  <wp:posOffset>2457450</wp:posOffset>
                </wp:positionH>
                <wp:positionV relativeFrom="paragraph">
                  <wp:posOffset>37465</wp:posOffset>
                </wp:positionV>
                <wp:extent cx="533400" cy="514350"/>
                <wp:effectExtent l="19050" t="19050" r="19050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143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154F83" id="Oval 39" o:spid="_x0000_s1026" style="position:absolute;margin-left:193.5pt;margin-top:2.95pt;width:42pt;height:40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" filled="f" strokecolor="#f8943f [3209]" strokeweight="2.25pt">
                <v:stroke joinstyle="miter"/>
              </v:oval>
            </w:pict>
          </mc:Fallback>
        </mc:AlternateContent>
      </w:r>
      <w:r w:rsidRPr="00A902FD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0716C5" wp14:editId="5901419B">
                <wp:simplePos x="0" y="0"/>
                <wp:positionH relativeFrom="column">
                  <wp:posOffset>3067050</wp:posOffset>
                </wp:positionH>
                <wp:positionV relativeFrom="paragraph">
                  <wp:posOffset>142240</wp:posOffset>
                </wp:positionV>
                <wp:extent cx="1685925" cy="342900"/>
                <wp:effectExtent l="19050" t="19050" r="28575" b="38100"/>
                <wp:wrapNone/>
                <wp:docPr id="40" name="Left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BA9C3" id="Left Arrow 40" o:spid="_x0000_s1026" type="#_x0000_t66" style="position:absolute;margin-left:241.5pt;margin-top:11.2pt;width:132.75pt;height:2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" adj="2197" fillcolor="#f24f4f [3204]" strokecolor="#940b0b [1604]" strokeweight="1pt"/>
            </w:pict>
          </mc:Fallback>
        </mc:AlternateContent>
      </w:r>
      <w:r w:rsidRPr="00366381">
        <w:rPr>
          <w:noProof/>
          <w:lang w:eastAsia="en-US"/>
        </w:rPr>
        <w:drawing>
          <wp:inline distT="0" distB="0" distL="0" distR="0" wp14:anchorId="203EC06F" wp14:editId="22693619">
            <wp:extent cx="2617470" cy="1666875"/>
            <wp:effectExtent l="0" t="0" r="0" b="9525"/>
            <wp:docPr id="38" name="Picture 38" descr="D:\Pizaini\Project\Polda Riau\device-2016-10-10-090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izaini\Project\Polda Riau\device-2016-10-10-0905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06"/>
                    <a:stretch/>
                  </pic:blipFill>
                  <pic:spPr bwMode="auto">
                    <a:xfrm>
                      <a:off x="0" y="0"/>
                      <a:ext cx="2621560" cy="166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361EF" w14:textId="77777777" w:rsidR="00EA670D" w:rsidRDefault="00EA670D" w:rsidP="00EB3C7E">
      <w:pPr>
        <w:pStyle w:val="ListParagraph"/>
        <w:numPr>
          <w:ilvl w:val="0"/>
          <w:numId w:val="9"/>
        </w:numPr>
        <w:jc w:val="both"/>
      </w:pPr>
      <w:proofErr w:type="spellStart"/>
      <w:r>
        <w:t>Pilih</w:t>
      </w:r>
      <w:proofErr w:type="spellEnd"/>
      <w:r>
        <w:t xml:space="preserve"> Update Database</w:t>
      </w:r>
    </w:p>
    <w:p w14:paraId="6860CC16" w14:textId="77777777" w:rsidR="00A902FD" w:rsidRDefault="00A902FD" w:rsidP="00A902FD">
      <w:pPr>
        <w:ind w:left="360"/>
        <w:jc w:val="both"/>
      </w:pPr>
      <w:r w:rsidRPr="00A902FD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4D1368" wp14:editId="5CEE4AB5">
                <wp:simplePos x="0" y="0"/>
                <wp:positionH relativeFrom="column">
                  <wp:posOffset>3086100</wp:posOffset>
                </wp:positionH>
                <wp:positionV relativeFrom="paragraph">
                  <wp:posOffset>164465</wp:posOffset>
                </wp:positionV>
                <wp:extent cx="1685925" cy="342900"/>
                <wp:effectExtent l="19050" t="19050" r="28575" b="38100"/>
                <wp:wrapNone/>
                <wp:docPr id="43" name="Lef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90846E" id="Left Arrow 43" o:spid="_x0000_s1026" type="#_x0000_t66" style="position:absolute;margin-left:243pt;margin-top:12.95pt;width:132.75pt;height:27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" adj="2197" fillcolor="#f24f4f [3204]" strokecolor="#940b0b [1604]" strokeweight="1pt"/>
            </w:pict>
          </mc:Fallback>
        </mc:AlternateContent>
      </w:r>
      <w:r w:rsidRPr="00A902FD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B4D7FF" wp14:editId="00CF2E1A">
                <wp:simplePos x="0" y="0"/>
                <wp:positionH relativeFrom="column">
                  <wp:posOffset>1638300</wp:posOffset>
                </wp:positionH>
                <wp:positionV relativeFrom="paragraph">
                  <wp:posOffset>56515</wp:posOffset>
                </wp:positionV>
                <wp:extent cx="1371600" cy="514350"/>
                <wp:effectExtent l="19050" t="19050" r="19050" b="1905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143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3D99D8" id="Oval 42" o:spid="_x0000_s1026" style="position:absolute;margin-left:129pt;margin-top:4.45pt;width:108pt;height:4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" filled="f" strokecolor="#f8943f [3209]" strokeweight="2.25pt">
                <v:stroke joinstyle="miter"/>
              </v:oval>
            </w:pict>
          </mc:Fallback>
        </mc:AlternateContent>
      </w:r>
      <w:r w:rsidRPr="00366381">
        <w:rPr>
          <w:noProof/>
          <w:lang w:eastAsia="en-US"/>
        </w:rPr>
        <w:drawing>
          <wp:inline distT="0" distB="0" distL="0" distR="0" wp14:anchorId="27285478" wp14:editId="513D3BD6">
            <wp:extent cx="2703195" cy="2343150"/>
            <wp:effectExtent l="0" t="0" r="1905" b="0"/>
            <wp:docPr id="41" name="Picture 41" descr="D:\Pizaini\Project\Polda Riau\device-2016-10-10-090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izaini\Project\Polda Riau\device-2016-10-10-0906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80"/>
                    <a:stretch/>
                  </pic:blipFill>
                  <pic:spPr bwMode="auto">
                    <a:xfrm>
                      <a:off x="0" y="0"/>
                      <a:ext cx="2709128" cy="234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26605" w14:textId="77777777" w:rsidR="00EA670D" w:rsidRDefault="00EA670D" w:rsidP="00EB3C7E">
      <w:pPr>
        <w:pStyle w:val="ListParagraph"/>
        <w:numPr>
          <w:ilvl w:val="0"/>
          <w:numId w:val="9"/>
        </w:numPr>
        <w:jc w:val="both"/>
      </w:pPr>
      <w:proofErr w:type="spellStart"/>
      <w:r>
        <w:lastRenderedPageBreak/>
        <w:t>Pilih</w:t>
      </w:r>
      <w:proofErr w:type="spellEnd"/>
      <w:r>
        <w:t xml:space="preserve"> File *</w:t>
      </w:r>
      <w:r w:rsidR="00EF28F1">
        <w:t>.</w:t>
      </w:r>
      <w:proofErr w:type="spellStart"/>
      <w:r>
        <w:t>db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diupdate</w:t>
      </w:r>
      <w:proofErr w:type="spellEnd"/>
      <w:r w:rsidR="00B379F2">
        <w:t xml:space="preserve"> (Di </w:t>
      </w:r>
      <w:proofErr w:type="spellStart"/>
      <w:r w:rsidR="00B379F2">
        <w:t>memori</w:t>
      </w:r>
      <w:proofErr w:type="spellEnd"/>
      <w:r w:rsidR="00B379F2">
        <w:t xml:space="preserve"> internal </w:t>
      </w:r>
      <w:proofErr w:type="spellStart"/>
      <w:r w:rsidR="00B379F2">
        <w:t>atau</w:t>
      </w:r>
      <w:proofErr w:type="spellEnd"/>
      <w:r w:rsidR="00B379F2">
        <w:t xml:space="preserve"> external/</w:t>
      </w:r>
      <w:proofErr w:type="spellStart"/>
      <w:r w:rsidR="00B379F2">
        <w:t>sdcard</w:t>
      </w:r>
      <w:proofErr w:type="spellEnd"/>
      <w:r w:rsidR="00B379F2">
        <w:t>)</w:t>
      </w:r>
    </w:p>
    <w:p w14:paraId="7990BB95" w14:textId="77777777" w:rsidR="00A902FD" w:rsidRDefault="00113B44" w:rsidP="00A902FD">
      <w:pPr>
        <w:pStyle w:val="ListParagraph"/>
        <w:jc w:val="both"/>
      </w:pPr>
      <w:r w:rsidRPr="00366381">
        <w:rPr>
          <w:noProof/>
          <w:lang w:eastAsia="en-US"/>
        </w:rPr>
        <w:drawing>
          <wp:inline distT="0" distB="0" distL="0" distR="0" wp14:anchorId="352D6795" wp14:editId="29EB9167">
            <wp:extent cx="2312769" cy="4114800"/>
            <wp:effectExtent l="0" t="0" r="0" b="0"/>
            <wp:docPr id="34" name="Picture 34" descr="D:\Pizaini\Project\Polda Riau\device-2016-10-10-092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izaini\Project\Polda Riau\device-2016-10-10-09250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769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FD" w:rsidRPr="00A902FD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35E0D4" wp14:editId="26FEF8A3">
                <wp:simplePos x="0" y="0"/>
                <wp:positionH relativeFrom="column">
                  <wp:posOffset>2798445</wp:posOffset>
                </wp:positionH>
                <wp:positionV relativeFrom="paragraph">
                  <wp:posOffset>3714750</wp:posOffset>
                </wp:positionV>
                <wp:extent cx="1685925" cy="342900"/>
                <wp:effectExtent l="19050" t="19050" r="28575" b="38100"/>
                <wp:wrapNone/>
                <wp:docPr id="46" name="Left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BB9793" id="Left Arrow 46" o:spid="_x0000_s1026" type="#_x0000_t66" style="position:absolute;margin-left:220.35pt;margin-top:292.5pt;width:132.75pt;height:27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" adj="2197" fillcolor="#f24f4f [3204]" strokecolor="#940b0b [1604]" strokeweight="1pt"/>
            </w:pict>
          </mc:Fallback>
        </mc:AlternateContent>
      </w:r>
      <w:r w:rsidR="00A902FD" w:rsidRPr="00A902FD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9553F8" wp14:editId="61C300E5">
                <wp:simplePos x="0" y="0"/>
                <wp:positionH relativeFrom="column">
                  <wp:posOffset>2017395</wp:posOffset>
                </wp:positionH>
                <wp:positionV relativeFrom="paragraph">
                  <wp:posOffset>3731895</wp:posOffset>
                </wp:positionV>
                <wp:extent cx="600075" cy="285750"/>
                <wp:effectExtent l="19050" t="19050" r="28575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857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28AB20" id="Oval 45" o:spid="_x0000_s1026" style="position:absolute;margin-left:158.85pt;margin-top:293.85pt;width:47.25pt;height:2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" filled="f" strokecolor="#f8943f [3209]" strokeweight="2.25pt">
                <v:stroke joinstyle="miter"/>
              </v:oval>
            </w:pict>
          </mc:Fallback>
        </mc:AlternateContent>
      </w:r>
    </w:p>
    <w:p w14:paraId="4079474D" w14:textId="77777777" w:rsidR="007D7885" w:rsidRDefault="00EA670D" w:rsidP="00366381">
      <w:pPr>
        <w:pStyle w:val="ListParagraph"/>
        <w:numPr>
          <w:ilvl w:val="0"/>
          <w:numId w:val="9"/>
        </w:numPr>
        <w:jc w:val="both"/>
      </w:pPr>
      <w:proofErr w:type="spellStart"/>
      <w:r>
        <w:t>Pilih</w:t>
      </w:r>
      <w:proofErr w:type="spellEnd"/>
      <w:r>
        <w:t xml:space="preserve"> “select” dan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proses update </w:t>
      </w:r>
      <w:proofErr w:type="spellStart"/>
      <w:r>
        <w:t>selesai</w:t>
      </w:r>
      <w:proofErr w:type="spellEnd"/>
    </w:p>
    <w:p w14:paraId="07B13EB3" w14:textId="77777777" w:rsidR="00A902FD" w:rsidRDefault="00A902FD" w:rsidP="00A902FD">
      <w:pPr>
        <w:pStyle w:val="ListParagraph"/>
        <w:jc w:val="both"/>
      </w:pPr>
      <w:r w:rsidRPr="00A902FD">
        <w:rPr>
          <w:noProof/>
          <w:lang w:eastAsia="en-US"/>
        </w:rPr>
        <w:drawing>
          <wp:inline distT="0" distB="0" distL="0" distR="0" wp14:anchorId="11064D0D" wp14:editId="39C6A8DD">
            <wp:extent cx="4572000" cy="2466975"/>
            <wp:effectExtent l="0" t="0" r="0" b="9525"/>
            <wp:docPr id="49" name="Picture 49" descr="D:\Pizaini\Project\Polda Riau\device-2016-10-10-092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izaini\Project\Polda Riau\device-2016-10-10-0928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09" b="35363"/>
                    <a:stretch/>
                  </pic:blipFill>
                  <pic:spPr bwMode="auto"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17D1" w14:textId="77777777" w:rsidR="007D7885" w:rsidRDefault="007D7885" w:rsidP="007D7885">
      <w:pPr>
        <w:jc w:val="both"/>
      </w:pPr>
      <w:proofErr w:type="spellStart"/>
      <w:r>
        <w:t>Catatan</w:t>
      </w:r>
      <w:proofErr w:type="spellEnd"/>
      <w:r>
        <w:t>:</w:t>
      </w:r>
    </w:p>
    <w:p w14:paraId="7F018F01" w14:textId="77777777" w:rsidR="007D7885" w:rsidRDefault="007D7885" w:rsidP="007D7885">
      <w:pPr>
        <w:jc w:val="both"/>
      </w:pPr>
      <w:r>
        <w:t xml:space="preserve">* </w:t>
      </w:r>
      <w:proofErr w:type="spellStart"/>
      <w:r>
        <w:t>Mengupdate</w:t>
      </w:r>
      <w:proofErr w:type="spellEnd"/>
      <w:r>
        <w:t xml:space="preserve"> Database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(</w:t>
      </w:r>
      <w:r w:rsidRPr="007D7885">
        <w:rPr>
          <w:i/>
        </w:rPr>
        <w:t>space</w:t>
      </w:r>
      <w:r w:rsidR="001A2A0B">
        <w:t xml:space="preserve">) </w:t>
      </w:r>
      <w:proofErr w:type="spellStart"/>
      <w:r w:rsidR="001A2A0B">
        <w:t>kosong</w:t>
      </w:r>
      <w:proofErr w:type="spellEnd"/>
      <w:r w:rsidR="001A2A0B">
        <w:t xml:space="preserve"> </w:t>
      </w:r>
      <w:proofErr w:type="spellStart"/>
      <w:r w:rsidR="001A2A0B">
        <w:t>hingga</w:t>
      </w:r>
      <w:proofErr w:type="spellEnd"/>
      <w:r w:rsidR="001A2A0B">
        <w:t xml:space="preserve"> 1</w:t>
      </w:r>
      <w:r>
        <w:t xml:space="preserve">5 MB.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/handphone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yang </w:t>
      </w:r>
      <w:proofErr w:type="spellStart"/>
      <w:r>
        <w:t>memadai</w:t>
      </w:r>
      <w:proofErr w:type="spellEnd"/>
      <w:r>
        <w:t xml:space="preserve">,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9D810A5" w14:textId="77777777" w:rsidR="00EB3C7E" w:rsidRDefault="00EB3C7E" w:rsidP="00EB3C7E">
      <w:pPr>
        <w:pStyle w:val="Heading1"/>
      </w:pPr>
      <w:bookmarkStart w:id="9" w:name="_Toc463858681"/>
      <w:proofErr w:type="spellStart"/>
      <w:r>
        <w:lastRenderedPageBreak/>
        <w:t>Mengupdate</w:t>
      </w:r>
      <w:proofErr w:type="spellEnd"/>
      <w:r>
        <w:t xml:space="preserve"> </w:t>
      </w:r>
      <w:proofErr w:type="spellStart"/>
      <w:r>
        <w:t>Foto</w:t>
      </w:r>
      <w:bookmarkEnd w:id="9"/>
      <w:proofErr w:type="spellEnd"/>
    </w:p>
    <w:p w14:paraId="710390BC" w14:textId="77777777" w:rsidR="00B16CE7" w:rsidRDefault="00B16CE7" w:rsidP="00B16CE7">
      <w:pPr>
        <w:jc w:val="both"/>
      </w:pPr>
      <w:proofErr w:type="spellStart"/>
      <w:r>
        <w:t>Langkah-langkah</w:t>
      </w:r>
      <w:proofErr w:type="spellEnd"/>
      <w:r>
        <w:t xml:space="preserve"> update Database:</w:t>
      </w:r>
    </w:p>
    <w:p w14:paraId="30D473CF" w14:textId="77777777" w:rsidR="00B16CE7" w:rsidRDefault="00B16CE7" w:rsidP="00B16CE7">
      <w:pPr>
        <w:pStyle w:val="ListParagraph"/>
        <w:numPr>
          <w:ilvl w:val="0"/>
          <w:numId w:val="10"/>
        </w:numPr>
        <w:jc w:val="both"/>
      </w:pPr>
      <w:proofErr w:type="spellStart"/>
      <w:r>
        <w:t>Menampilkan</w:t>
      </w:r>
      <w:proofErr w:type="spellEnd"/>
      <w:r>
        <w:t xml:space="preserve"> menu </w:t>
      </w:r>
      <w:proofErr w:type="spellStart"/>
      <w:r>
        <w:t>pilihan</w:t>
      </w:r>
      <w:proofErr w:type="spellEnd"/>
      <w:r>
        <w:t xml:space="preserve"> (Option Menu)</w:t>
      </w:r>
    </w:p>
    <w:p w14:paraId="616B9B3F" w14:textId="77777777" w:rsidR="00366381" w:rsidRDefault="00366381" w:rsidP="00366381">
      <w:pPr>
        <w:ind w:left="360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490885" wp14:editId="2DD88ED0">
                <wp:simplePos x="0" y="0"/>
                <wp:positionH relativeFrom="column">
                  <wp:posOffset>3048000</wp:posOffset>
                </wp:positionH>
                <wp:positionV relativeFrom="paragraph">
                  <wp:posOffset>128905</wp:posOffset>
                </wp:positionV>
                <wp:extent cx="1685925" cy="342900"/>
                <wp:effectExtent l="19050" t="19050" r="28575" b="38100"/>
                <wp:wrapNone/>
                <wp:docPr id="31" name="Lef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356E8" id="Left Arrow 31" o:spid="_x0000_s1026" type="#_x0000_t66" style="position:absolute;margin-left:240pt;margin-top:10.15pt;width:132.75pt;height:2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" adj="2197" fillcolor="#f24f4f [3204]" strokecolor="#940b0b [1604]" strokeweight="1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EB99C0" wp14:editId="547652EF">
                <wp:simplePos x="0" y="0"/>
                <wp:positionH relativeFrom="column">
                  <wp:posOffset>2438400</wp:posOffset>
                </wp:positionH>
                <wp:positionV relativeFrom="paragraph">
                  <wp:posOffset>24130</wp:posOffset>
                </wp:positionV>
                <wp:extent cx="533400" cy="514350"/>
                <wp:effectExtent l="19050" t="19050" r="19050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143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85254C" id="Oval 29" o:spid="_x0000_s1026" style="position:absolute;margin-left:192pt;margin-top:1.9pt;width:42pt;height:4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" filled="f" strokecolor="#f8943f [3209]" strokeweight="2.25pt">
                <v:stroke joinstyle="miter"/>
              </v:oval>
            </w:pict>
          </mc:Fallback>
        </mc:AlternateContent>
      </w:r>
      <w:r w:rsidRPr="00366381">
        <w:rPr>
          <w:noProof/>
          <w:lang w:eastAsia="en-US"/>
        </w:rPr>
        <w:drawing>
          <wp:inline distT="0" distB="0" distL="0" distR="0" wp14:anchorId="5A588226" wp14:editId="1085D827">
            <wp:extent cx="2616835" cy="2981325"/>
            <wp:effectExtent l="0" t="0" r="0" b="9525"/>
            <wp:docPr id="27" name="Picture 27" descr="D:\Pizaini\Project\Polda Riau\device-2016-10-10-090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izaini\Project\Polda Riau\device-2016-10-10-0905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64"/>
                    <a:stretch/>
                  </pic:blipFill>
                  <pic:spPr bwMode="auto">
                    <a:xfrm>
                      <a:off x="0" y="0"/>
                      <a:ext cx="2621560" cy="298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FB1ED" w14:textId="77777777" w:rsidR="00B16CE7" w:rsidRDefault="00B16CE7" w:rsidP="00366381">
      <w:pPr>
        <w:pStyle w:val="ListParagraph"/>
        <w:numPr>
          <w:ilvl w:val="0"/>
          <w:numId w:val="10"/>
        </w:numPr>
        <w:jc w:val="both"/>
      </w:pPr>
      <w:proofErr w:type="spellStart"/>
      <w:r>
        <w:t>Pilih</w:t>
      </w:r>
      <w:proofErr w:type="spellEnd"/>
      <w:r>
        <w:t xml:space="preserve"> Update Photo</w:t>
      </w:r>
    </w:p>
    <w:p w14:paraId="58C9BC78" w14:textId="77777777" w:rsidR="00366381" w:rsidRDefault="00A902FD" w:rsidP="00366381">
      <w:pPr>
        <w:pStyle w:val="ListParagraph"/>
        <w:jc w:val="both"/>
      </w:pPr>
      <w:r w:rsidRPr="00366381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C21CAB" wp14:editId="26D2B76C">
                <wp:simplePos x="0" y="0"/>
                <wp:positionH relativeFrom="column">
                  <wp:posOffset>3381375</wp:posOffset>
                </wp:positionH>
                <wp:positionV relativeFrom="paragraph">
                  <wp:posOffset>422275</wp:posOffset>
                </wp:positionV>
                <wp:extent cx="1685925" cy="342900"/>
                <wp:effectExtent l="19050" t="19050" r="28575" b="38100"/>
                <wp:wrapNone/>
                <wp:docPr id="33" name="Lef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D547E8" id="Left Arrow 33" o:spid="_x0000_s1026" type="#_x0000_t66" style="position:absolute;margin-left:266.25pt;margin-top:33.25pt;width:132.75pt;height:27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" adj="2197" fillcolor="#f24f4f [3204]" strokecolor="#940b0b [1604]" strokeweight="1pt"/>
            </w:pict>
          </mc:Fallback>
        </mc:AlternateContent>
      </w:r>
      <w:r w:rsidRPr="00366381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D361E7" wp14:editId="545FD98C">
                <wp:simplePos x="0" y="0"/>
                <wp:positionH relativeFrom="column">
                  <wp:posOffset>1933575</wp:posOffset>
                </wp:positionH>
                <wp:positionV relativeFrom="paragraph">
                  <wp:posOffset>314325</wp:posOffset>
                </wp:positionV>
                <wp:extent cx="1371600" cy="514350"/>
                <wp:effectExtent l="19050" t="19050" r="19050" b="1905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143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480585" id="Oval 32" o:spid="_x0000_s1026" style="position:absolute;margin-left:152.25pt;margin-top:24.75pt;width:108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" filled="f" strokecolor="#f8943f [3209]" strokeweight="2.25pt">
                <v:stroke joinstyle="miter"/>
              </v:oval>
            </w:pict>
          </mc:Fallback>
        </mc:AlternateContent>
      </w:r>
      <w:r w:rsidR="00366381" w:rsidRPr="00366381">
        <w:rPr>
          <w:noProof/>
          <w:lang w:eastAsia="en-US"/>
        </w:rPr>
        <w:drawing>
          <wp:inline distT="0" distB="0" distL="0" distR="0" wp14:anchorId="7C29A8CC" wp14:editId="653D8B40">
            <wp:extent cx="2703195" cy="3705225"/>
            <wp:effectExtent l="0" t="0" r="1905" b="9525"/>
            <wp:docPr id="26" name="Picture 26" descr="D:\Pizaini\Project\Polda Riau\device-2016-10-10-090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izaini\Project\Polda Riau\device-2016-10-10-0906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2958"/>
                    <a:stretch/>
                  </pic:blipFill>
                  <pic:spPr bwMode="auto">
                    <a:xfrm>
                      <a:off x="0" y="0"/>
                      <a:ext cx="2709128" cy="371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02CAC" w14:textId="77777777" w:rsidR="00A2541E" w:rsidRDefault="00A2541E" w:rsidP="00366381">
      <w:pPr>
        <w:pStyle w:val="ListParagraph"/>
        <w:jc w:val="both"/>
      </w:pPr>
    </w:p>
    <w:p w14:paraId="74CE9D98" w14:textId="77777777" w:rsidR="00B16CE7" w:rsidRDefault="00B16CE7" w:rsidP="00B16CE7">
      <w:pPr>
        <w:pStyle w:val="ListParagraph"/>
        <w:numPr>
          <w:ilvl w:val="0"/>
          <w:numId w:val="10"/>
        </w:numPr>
        <w:jc w:val="both"/>
      </w:pPr>
      <w:proofErr w:type="spellStart"/>
      <w:r>
        <w:t>Pilih</w:t>
      </w:r>
      <w:proofErr w:type="spellEnd"/>
      <w:r>
        <w:t xml:space="preserve"> File *</w:t>
      </w:r>
      <w:r w:rsidR="00EF28F1">
        <w:t>.</w:t>
      </w:r>
      <w:proofErr w:type="spellStart"/>
      <w:r>
        <w:t>db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diupdate</w:t>
      </w:r>
      <w:proofErr w:type="spellEnd"/>
      <w:r>
        <w:t xml:space="preserve"> (Di </w:t>
      </w:r>
      <w:proofErr w:type="spellStart"/>
      <w:r>
        <w:t>memori</w:t>
      </w:r>
      <w:proofErr w:type="spellEnd"/>
      <w:r>
        <w:t xml:space="preserve"> internal </w:t>
      </w:r>
      <w:proofErr w:type="spellStart"/>
      <w:r>
        <w:t>atau</w:t>
      </w:r>
      <w:proofErr w:type="spellEnd"/>
      <w:r>
        <w:t xml:space="preserve"> external/</w:t>
      </w:r>
      <w:proofErr w:type="spellStart"/>
      <w:r>
        <w:t>sdcard</w:t>
      </w:r>
      <w:proofErr w:type="spellEnd"/>
      <w:r>
        <w:t>)</w:t>
      </w:r>
    </w:p>
    <w:p w14:paraId="3580CBA0" w14:textId="77777777" w:rsidR="00366381" w:rsidRDefault="00366381" w:rsidP="00366381">
      <w:pPr>
        <w:ind w:left="360"/>
        <w:jc w:val="both"/>
      </w:pPr>
      <w:r w:rsidRPr="00366381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13FAE2" wp14:editId="6A8C6167">
                <wp:simplePos x="0" y="0"/>
                <wp:positionH relativeFrom="column">
                  <wp:posOffset>2581275</wp:posOffset>
                </wp:positionH>
                <wp:positionV relativeFrom="paragraph">
                  <wp:posOffset>3717290</wp:posOffset>
                </wp:positionV>
                <wp:extent cx="1685925" cy="342900"/>
                <wp:effectExtent l="19050" t="19050" r="28575" b="38100"/>
                <wp:wrapNone/>
                <wp:docPr id="36" name="Lef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66DD42" id="Left Arrow 36" o:spid="_x0000_s1026" type="#_x0000_t66" style="position:absolute;margin-left:203.25pt;margin-top:292.7pt;width:132.75pt;height:27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" adj="2197" fillcolor="#f24f4f [3204]" strokecolor="#940b0b [1604]" strokeweight="1pt"/>
            </w:pict>
          </mc:Fallback>
        </mc:AlternateContent>
      </w:r>
      <w:r w:rsidRPr="00366381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819A31" wp14:editId="5505013F">
                <wp:simplePos x="0" y="0"/>
                <wp:positionH relativeFrom="column">
                  <wp:posOffset>1800225</wp:posOffset>
                </wp:positionH>
                <wp:positionV relativeFrom="paragraph">
                  <wp:posOffset>3734436</wp:posOffset>
                </wp:positionV>
                <wp:extent cx="600075" cy="285750"/>
                <wp:effectExtent l="19050" t="19050" r="28575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857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144548" id="Oval 35" o:spid="_x0000_s1026" style="position:absolute;margin-left:141.75pt;margin-top:294.05pt;width:47.25pt;height:2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" filled="f" strokecolor="#f8943f [3209]" strokeweight="2.25pt">
                <v:stroke joinstyle="miter"/>
              </v:oval>
            </w:pict>
          </mc:Fallback>
        </mc:AlternateContent>
      </w:r>
      <w:r w:rsidR="00113B44" w:rsidRPr="00A902FD">
        <w:rPr>
          <w:noProof/>
          <w:lang w:eastAsia="en-US"/>
        </w:rPr>
        <w:drawing>
          <wp:inline distT="0" distB="0" distL="0" distR="0" wp14:anchorId="3C0DB79C" wp14:editId="7549C0D2">
            <wp:extent cx="2296707" cy="4086225"/>
            <wp:effectExtent l="0" t="0" r="8890" b="0"/>
            <wp:docPr id="48" name="Picture 48" descr="D:\Pizaini\Project\Polda Riau\device-2016-10-10-093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izaini\Project\Polda Riau\device-2016-10-10-0932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18" cy="410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09942" w14:textId="77777777" w:rsidR="00B16CE7" w:rsidRDefault="00B16CE7" w:rsidP="00B16CE7">
      <w:pPr>
        <w:pStyle w:val="ListParagraph"/>
        <w:numPr>
          <w:ilvl w:val="0"/>
          <w:numId w:val="10"/>
        </w:numPr>
        <w:jc w:val="both"/>
      </w:pPr>
      <w:proofErr w:type="spellStart"/>
      <w:r>
        <w:t>Pilih</w:t>
      </w:r>
      <w:proofErr w:type="spellEnd"/>
      <w:r>
        <w:t xml:space="preserve"> “select” dan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proses update </w:t>
      </w:r>
      <w:proofErr w:type="spellStart"/>
      <w:r>
        <w:t>selesai</w:t>
      </w:r>
      <w:proofErr w:type="spellEnd"/>
    </w:p>
    <w:p w14:paraId="7CD45489" w14:textId="77777777" w:rsidR="00366381" w:rsidRDefault="004E0BFD" w:rsidP="00366381">
      <w:pPr>
        <w:pStyle w:val="ListParagraph"/>
        <w:jc w:val="both"/>
      </w:pPr>
      <w:r>
        <w:rPr>
          <w:noProof/>
          <w:lang w:eastAsia="en-US"/>
        </w:rPr>
        <w:drawing>
          <wp:inline distT="0" distB="0" distL="0" distR="0" wp14:anchorId="297740BC" wp14:editId="5EFB3D4B">
            <wp:extent cx="4572000" cy="216217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7939" b="35480"/>
                    <a:stretch/>
                  </pic:blipFill>
                  <pic:spPr bwMode="auto"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0A9F" w14:textId="77777777" w:rsidR="00B16CE7" w:rsidRDefault="00396FDB" w:rsidP="00B16CE7">
      <w:pPr>
        <w:jc w:val="both"/>
      </w:pPr>
      <w:proofErr w:type="spellStart"/>
      <w:r>
        <w:t>Catatan</w:t>
      </w:r>
      <w:proofErr w:type="spellEnd"/>
      <w:r>
        <w:t>:</w:t>
      </w:r>
    </w:p>
    <w:p w14:paraId="60F06388" w14:textId="77777777" w:rsidR="00396FDB" w:rsidRDefault="00396FDB" w:rsidP="00396FDB">
      <w:pPr>
        <w:jc w:val="both"/>
      </w:pPr>
      <w:r>
        <w:t xml:space="preserve">* </w:t>
      </w:r>
      <w:proofErr w:type="spellStart"/>
      <w:r>
        <w:t>Mengupdate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(</w:t>
      </w:r>
      <w:r w:rsidRPr="00526B65">
        <w:rPr>
          <w:i/>
        </w:rPr>
        <w:t>space</w:t>
      </w:r>
      <w:r>
        <w:t xml:space="preserve">)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1,7 GB.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/handphone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yang </w:t>
      </w:r>
      <w:proofErr w:type="spellStart"/>
      <w:r>
        <w:t>memadai</w:t>
      </w:r>
      <w:proofErr w:type="spellEnd"/>
      <w:r>
        <w:t xml:space="preserve">, </w:t>
      </w:r>
      <w:proofErr w:type="spellStart"/>
      <w:r>
        <w:t>disarankan</w:t>
      </w:r>
      <w:proofErr w:type="spellEnd"/>
      <w:r>
        <w:t xml:space="preserve"> </w:t>
      </w:r>
      <w:proofErr w:type="spellStart"/>
      <w:r w:rsidR="00526B65">
        <w:t>untuk</w:t>
      </w:r>
      <w:proofErr w:type="spellEnd"/>
      <w:r w:rsidR="00526B65"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127364C" w14:textId="77777777" w:rsidR="000D3337" w:rsidRDefault="000D3337" w:rsidP="000D3337">
      <w:pPr>
        <w:pStyle w:val="Heading1"/>
      </w:pPr>
      <w:bookmarkStart w:id="10" w:name="_Toc463858682"/>
      <w:proofErr w:type="spellStart"/>
      <w:r>
        <w:lastRenderedPageBreak/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Riau</w:t>
      </w:r>
      <w:bookmarkEnd w:id="10"/>
    </w:p>
    <w:p w14:paraId="585AA593" w14:textId="77777777" w:rsidR="000D3337" w:rsidRDefault="00A902FD" w:rsidP="000D3337">
      <w:proofErr w:type="spellStart"/>
      <w:r>
        <w:t>Halaman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Riau</w:t>
      </w:r>
      <w:r w:rsidR="00740DBD">
        <w:t>:</w:t>
      </w:r>
    </w:p>
    <w:p w14:paraId="288ED970" w14:textId="77777777" w:rsidR="00A902FD" w:rsidRDefault="00A902FD" w:rsidP="00A902FD">
      <w:pPr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6B4DA5" wp14:editId="1A8EA642">
                <wp:simplePos x="0" y="0"/>
                <wp:positionH relativeFrom="column">
                  <wp:posOffset>266700</wp:posOffset>
                </wp:positionH>
                <wp:positionV relativeFrom="paragraph">
                  <wp:posOffset>1833880</wp:posOffset>
                </wp:positionV>
                <wp:extent cx="1095375" cy="695325"/>
                <wp:effectExtent l="0" t="0" r="28575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695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8E584" w14:textId="77777777" w:rsidR="00A902FD" w:rsidRPr="00A902FD" w:rsidRDefault="00A902FD" w:rsidP="00A902FD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Klik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jabatan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melihat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rincian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" o:spid="_x0000_s1046" style="position:absolute;left:0;text-align:left;margin-left:21pt;margin-top:144.4pt;width:86.25pt;height:54.7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" fillcolor="white [3201]" strokecolor="#f8943f [3209]" strokeweight="1pt">
                <v:textbox>
                  <w:txbxContent>
                    <w:p w:rsidR="00A902FD" w:rsidRPr="00A902FD" w:rsidRDefault="00A902FD" w:rsidP="00A902FD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Klik jabatan untuk melihat rincian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8CFA5B" wp14:editId="546D60BB">
                <wp:simplePos x="0" y="0"/>
                <wp:positionH relativeFrom="column">
                  <wp:posOffset>1466850</wp:posOffset>
                </wp:positionH>
                <wp:positionV relativeFrom="paragraph">
                  <wp:posOffset>471805</wp:posOffset>
                </wp:positionV>
                <wp:extent cx="152400" cy="3886200"/>
                <wp:effectExtent l="0" t="0" r="19050" b="19050"/>
                <wp:wrapNone/>
                <wp:docPr id="51" name="Left Bracke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3886200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C8F81" id="Left Bracket 51" o:spid="_x0000_s1026" type="#_x0000_t85" style="position:absolute;margin-left:115.5pt;margin-top:37.15pt;width:12pt;height:30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" adj="71" strokecolor="#f24f4f [3204]" strokeweight=".5pt">
                <v:stroke joinstyle="miter"/>
              </v:shape>
            </w:pict>
          </mc:Fallback>
        </mc:AlternateContent>
      </w:r>
      <w:r w:rsidRPr="00A902FD">
        <w:rPr>
          <w:noProof/>
          <w:lang w:eastAsia="en-US"/>
        </w:rPr>
        <w:drawing>
          <wp:inline distT="0" distB="0" distL="0" distR="0" wp14:anchorId="0324C087" wp14:editId="33FA9F4F">
            <wp:extent cx="2532267" cy="4505325"/>
            <wp:effectExtent l="0" t="0" r="1905" b="0"/>
            <wp:docPr id="50" name="Picture 50" descr="D:\Pizaini\Project\Polda Riau\device-2016-10-10-090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izaini\Project\Polda Riau\device-2016-10-10-09053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704" cy="451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8653F" w14:textId="77777777" w:rsidR="00740DBD" w:rsidRDefault="00740DBD" w:rsidP="00A902FD">
      <w:pPr>
        <w:jc w:val="center"/>
      </w:pPr>
    </w:p>
    <w:p w14:paraId="0D90E746" w14:textId="77777777" w:rsidR="00740DBD" w:rsidRDefault="00740DBD" w:rsidP="00A902FD">
      <w:pPr>
        <w:jc w:val="center"/>
      </w:pPr>
    </w:p>
    <w:p w14:paraId="0B05238D" w14:textId="77777777" w:rsidR="00740DBD" w:rsidRDefault="00740DBD" w:rsidP="00A902FD">
      <w:pPr>
        <w:jc w:val="center"/>
      </w:pPr>
    </w:p>
    <w:p w14:paraId="5F3197C3" w14:textId="77777777" w:rsidR="00740DBD" w:rsidRDefault="00740DBD" w:rsidP="00A902FD">
      <w:pPr>
        <w:jc w:val="center"/>
      </w:pPr>
    </w:p>
    <w:p w14:paraId="0C97EEE2" w14:textId="77777777" w:rsidR="00740DBD" w:rsidRDefault="00740DBD" w:rsidP="00A902FD">
      <w:pPr>
        <w:jc w:val="center"/>
      </w:pPr>
    </w:p>
    <w:p w14:paraId="3BB3FBD0" w14:textId="77777777" w:rsidR="00740DBD" w:rsidRDefault="00740DBD" w:rsidP="00A902FD">
      <w:pPr>
        <w:jc w:val="center"/>
      </w:pPr>
    </w:p>
    <w:p w14:paraId="02D03EBF" w14:textId="77777777" w:rsidR="000D3337" w:rsidRDefault="000D3337" w:rsidP="000D3337">
      <w:pPr>
        <w:pStyle w:val="Heading1"/>
      </w:pPr>
      <w:bookmarkStart w:id="11" w:name="_Toc463858683"/>
      <w:proofErr w:type="spellStart"/>
      <w:r>
        <w:lastRenderedPageBreak/>
        <w:t>Personil</w:t>
      </w:r>
      <w:proofErr w:type="spellEnd"/>
      <w:r>
        <w:t xml:space="preserve"> Per </w:t>
      </w:r>
      <w:proofErr w:type="spellStart"/>
      <w:r>
        <w:t>Bidang</w:t>
      </w:r>
      <w:proofErr w:type="spellEnd"/>
      <w:r>
        <w:t>/</w:t>
      </w:r>
      <w:proofErr w:type="spellStart"/>
      <w:r>
        <w:t>Bagian</w:t>
      </w:r>
      <w:proofErr w:type="spellEnd"/>
      <w:r>
        <w:t xml:space="preserve"> di </w:t>
      </w:r>
      <w:proofErr w:type="spellStart"/>
      <w:r>
        <w:t>Polda</w:t>
      </w:r>
      <w:proofErr w:type="spellEnd"/>
      <w:r>
        <w:t xml:space="preserve"> Riau</w:t>
      </w:r>
      <w:bookmarkEnd w:id="11"/>
    </w:p>
    <w:p w14:paraId="0A03D33F" w14:textId="77777777" w:rsidR="00A902FD" w:rsidRDefault="00A902FD" w:rsidP="00A902FD">
      <w:proofErr w:type="spellStart"/>
      <w:r>
        <w:t>Klik</w:t>
      </w:r>
      <w:proofErr w:type="spellEnd"/>
      <w:r>
        <w:t xml:space="preserve"> </w:t>
      </w:r>
      <w:proofErr w:type="spellStart"/>
      <w:r>
        <w:t>jabatan</w:t>
      </w:r>
      <w:proofErr w:type="spellEnd"/>
      <w:r>
        <w:t xml:space="preserve"> pada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pada </w:t>
      </w:r>
      <w:proofErr w:type="spellStart"/>
      <w:r>
        <w:t>bagain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personil</w:t>
      </w:r>
      <w:proofErr w:type="spellEnd"/>
      <w:r>
        <w:t xml:space="preserve"> pada SDM:</w:t>
      </w:r>
    </w:p>
    <w:p w14:paraId="4FCBD1A8" w14:textId="77777777" w:rsidR="00A902FD" w:rsidRDefault="00CD2517" w:rsidP="00A902FD">
      <w:pPr>
        <w:jc w:val="center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30BE703F" wp14:editId="14E4E380">
                <wp:simplePos x="0" y="0"/>
                <wp:positionH relativeFrom="column">
                  <wp:posOffset>2819400</wp:posOffset>
                </wp:positionH>
                <wp:positionV relativeFrom="paragraph">
                  <wp:posOffset>142875</wp:posOffset>
                </wp:positionV>
                <wp:extent cx="3476625" cy="514350"/>
                <wp:effectExtent l="19050" t="19050" r="28575" b="1905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6625" cy="514350"/>
                          <a:chOff x="0" y="0"/>
                          <a:chExt cx="3476625" cy="514350"/>
                        </a:xfrm>
                      </wpg:grpSpPr>
                      <wps:wsp>
                        <wps:cNvPr id="63" name="Straight Arrow Connector 63"/>
                        <wps:cNvCnPr/>
                        <wps:spPr>
                          <a:xfrm flipH="1" flipV="1">
                            <a:off x="609600" y="200025"/>
                            <a:ext cx="1695450" cy="45719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3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Oval 82"/>
                        <wps:cNvSpPr/>
                        <wps:spPr>
                          <a:xfrm>
                            <a:off x="0" y="0"/>
                            <a:ext cx="581025" cy="4191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2314575" y="57150"/>
                            <a:ext cx="1162050" cy="4572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90FB86" w14:textId="77777777" w:rsidR="00CD2517" w:rsidRPr="00CD2517" w:rsidRDefault="00CD2517" w:rsidP="00CD2517">
                              <w:pPr>
                                <w:jc w:val="center"/>
                                <w:rPr>
                                  <w:lang w:val="en-ID"/>
                                </w:rPr>
                              </w:pPr>
                              <w:r>
                                <w:rPr>
                                  <w:lang w:val="en-ID"/>
                                </w:rPr>
                                <w:t xml:space="preserve">Total </w:t>
                              </w:r>
                              <w:proofErr w:type="spellStart"/>
                              <w:r>
                                <w:rPr>
                                  <w:lang w:val="en-ID"/>
                                </w:rPr>
                                <w:t>Personil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5A0CAA" id="Group 61" o:spid="_x0000_s1047" style="position:absolute;left:0;text-align:left;margin-left:222pt;margin-top:11.25pt;width:273.75pt;height:40.5pt;z-index:251719680" coordsize="34766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">
                <v:shape id="Straight Arrow Connector 63" o:spid="_x0000_s1048" type="#_x0000_t32" style="position:absolute;left:6096;top:2000;width:16954;height:45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fkOb8AAADbAAAADwAAAGRycy9kb3ducmV2LnhtbESPzQrCMBCE74LvEFbwIpqqKFKNIoLQ&#10;g4h/eF6atS02m9JErW9vBMHjMDPfMItVY0rxpNoVlhUMBxEI4tTqgjMFl/O2PwPhPLLG0jIpeJOD&#10;1bLdWmCs7YuP9Dz5TAQIuxgV5N5XsZQuzcmgG9iKOHg3Wxv0QdaZ1DW+AtyUchRFU2mw4LCQY0Wb&#10;nNL76WEU7GnnShwfNiM5uR6SYbVLeoVTqttp1nMQnhr/D//aiVYwHcP3S/gBcvk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8fkOb8AAADbAAAADwAAAAAAAAAAAAAAAACh&#10;AgAAZHJzL2Rvd25yZXYueG1sUEsFBgAAAAAEAAQA+QAAAI0DAAAAAA==&#10;" strokecolor="#f0bb44 [3206]" strokeweight="2.25pt">
                  <v:stroke endarrow="block" joinstyle="miter"/>
                </v:shape>
                <v:oval id="Oval 82" o:spid="_x0000_s1049" style="position:absolute;width:5810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7j2cUA&#10;AADbAAAADwAAAGRycy9kb3ducmV2LnhtbESPQWvCQBSE74X+h+UVeim6UUQkuootldpDUaMHj4/s&#10;M4nNvg27q0n/vSsUPA4z8w0zW3SmFldyvrKsYNBPQBDnVldcKDjsV70JCB+QNdaWScEfeVjMn59m&#10;mGrb8o6uWShEhLBPUUEZQpNK6fOSDPq+bYijd7LOYIjSFVI7bCPc1HKYJGNpsOK4UGJDHyXlv9nF&#10;KPg+bs+j1c/71+d2MN44xrc2O12Uen3pllMQgbrwCP+311rBZAj3L/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DuPZxQAAANsAAAAPAAAAAAAAAAAAAAAAAJgCAABkcnMv&#10;ZG93bnJldi54bWxQSwUGAAAAAAQABAD1AAAAigMAAAAA&#10;" filled="f" strokecolor="#ffc000" strokeweight="2.25pt">
                  <v:stroke joinstyle="miter"/>
                </v:oval>
                <v:rect id="Rectangle 87" o:spid="_x0000_s1050" style="position:absolute;left:23145;top:571;width:11621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XesMQA&#10;AADbAAAADwAAAGRycy9kb3ducmV2LnhtbESPQYvCMBSE7wv+h/AEb2vqgq5Uo1RBEAXBrojeHs2z&#10;LTYv3SZq/fdGWNjjMDPfMNN5aypxp8aVlhUM+hEI4szqknMFh5/V5xiE88gaK8uk4EkO5rPOxxRj&#10;bR+8p3vqcxEg7GJUUHhfx1K6rCCDrm9r4uBdbGPQB9nkUjf4CHBTya8oGkmDJYeFAmtaFpRd05tR&#10;cNwPL7RYjA5yd05+k0G6brebk1K9bptMQHhq/X/4r73WCsbf8P4SfoC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l3rDEAAAA2wAAAA8AAAAAAAAAAAAAAAAAmAIAAGRycy9k&#10;b3ducmV2LnhtbFBLBQYAAAAABAAEAPUAAACJAwAAAAA=&#10;" filled="f" strokecolor="#940b0b [1604]" strokeweight="1pt">
                  <v:textbox>
                    <w:txbxContent>
                      <w:p w:rsidR="00CD2517" w:rsidRPr="00CD2517" w:rsidRDefault="00CD2517" w:rsidP="00CD2517">
                        <w:pPr>
                          <w:jc w:val="center"/>
                          <w:rPr>
                            <w:lang w:val="en-ID"/>
                          </w:rPr>
                        </w:pPr>
                        <w:r>
                          <w:rPr>
                            <w:lang w:val="en-ID"/>
                          </w:rPr>
                          <w:t>Total Personil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A902FD" w:rsidRPr="00A902FD">
        <w:rPr>
          <w:noProof/>
          <w:lang w:eastAsia="en-US"/>
        </w:rPr>
        <w:drawing>
          <wp:inline distT="0" distB="0" distL="0" distR="0" wp14:anchorId="2BF86B56" wp14:editId="743A80CE">
            <wp:extent cx="2867025" cy="5100915"/>
            <wp:effectExtent l="0" t="0" r="0" b="5080"/>
            <wp:docPr id="53" name="Picture 53" descr="D:\Pizaini\Project\Polda Riau\device-2016-10-10-093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izaini\Project\Polda Riau\device-2016-10-10-09353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7" cy="51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70C96" w14:textId="77777777" w:rsidR="00740DBD" w:rsidRDefault="00740DBD" w:rsidP="00A902FD">
      <w:pPr>
        <w:jc w:val="center"/>
      </w:pPr>
    </w:p>
    <w:p w14:paraId="2FEABCFF" w14:textId="77777777" w:rsidR="00740DBD" w:rsidRDefault="00740DBD" w:rsidP="00A902FD">
      <w:pPr>
        <w:jc w:val="center"/>
      </w:pPr>
    </w:p>
    <w:p w14:paraId="5B6148B1" w14:textId="77777777" w:rsidR="00740DBD" w:rsidRDefault="00740DBD" w:rsidP="00A902FD">
      <w:pPr>
        <w:jc w:val="center"/>
      </w:pPr>
    </w:p>
    <w:p w14:paraId="3E2EA822" w14:textId="77777777" w:rsidR="00740DBD" w:rsidRPr="00A902FD" w:rsidRDefault="00740DBD" w:rsidP="00A902FD">
      <w:pPr>
        <w:jc w:val="center"/>
      </w:pPr>
    </w:p>
    <w:p w14:paraId="1EF50788" w14:textId="77777777" w:rsidR="000D3337" w:rsidRDefault="000D3337" w:rsidP="000D3337">
      <w:pPr>
        <w:pStyle w:val="Heading1"/>
      </w:pPr>
      <w:bookmarkStart w:id="12" w:name="_Toc463858684"/>
      <w:proofErr w:type="spellStart"/>
      <w:r>
        <w:lastRenderedPageBreak/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Polresta</w:t>
      </w:r>
      <w:proofErr w:type="spellEnd"/>
      <w:r>
        <w:t xml:space="preserve"> dan </w:t>
      </w:r>
      <w:proofErr w:type="spellStart"/>
      <w:r>
        <w:t>Polres</w:t>
      </w:r>
      <w:bookmarkEnd w:id="12"/>
      <w:proofErr w:type="spellEnd"/>
    </w:p>
    <w:p w14:paraId="392EA474" w14:textId="77777777" w:rsidR="00362A81" w:rsidRDefault="00362A81" w:rsidP="00362A81">
      <w:proofErr w:type="spellStart"/>
      <w:r>
        <w:t>Menampilkan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Polres</w:t>
      </w:r>
      <w:proofErr w:type="spellEnd"/>
      <w:r>
        <w:t xml:space="preserve"> dan </w:t>
      </w:r>
      <w:proofErr w:type="spellStart"/>
      <w:r>
        <w:t>Polresta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Riau.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Polresta</w:t>
      </w:r>
      <w:proofErr w:type="spellEnd"/>
      <w:r>
        <w:t xml:space="preserve"> </w:t>
      </w:r>
      <w:proofErr w:type="spellStart"/>
      <w:r>
        <w:t>Pekanbaru</w:t>
      </w:r>
      <w:proofErr w:type="spellEnd"/>
      <w:r>
        <w:t>:</w:t>
      </w:r>
    </w:p>
    <w:p w14:paraId="4D67CAE2" w14:textId="77777777" w:rsidR="00362A81" w:rsidRDefault="00362A81" w:rsidP="00362A81">
      <w:pPr>
        <w:jc w:val="center"/>
      </w:pPr>
      <w:r>
        <w:rPr>
          <w:noProof/>
          <w:lang w:eastAsia="en-US"/>
        </w:rPr>
        <w:drawing>
          <wp:inline distT="0" distB="0" distL="0" distR="0" wp14:anchorId="036C5261" wp14:editId="6DA10A4F">
            <wp:extent cx="2990850" cy="532122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2932" cy="53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2AA7" w14:textId="77777777" w:rsidR="00740DBD" w:rsidRDefault="00740DBD" w:rsidP="00362A81">
      <w:pPr>
        <w:jc w:val="center"/>
      </w:pPr>
    </w:p>
    <w:p w14:paraId="09740763" w14:textId="77777777" w:rsidR="00740DBD" w:rsidRDefault="00740DBD" w:rsidP="00362A81">
      <w:pPr>
        <w:jc w:val="center"/>
      </w:pPr>
    </w:p>
    <w:p w14:paraId="434C15B7" w14:textId="77777777" w:rsidR="00740DBD" w:rsidRDefault="00740DBD" w:rsidP="00362A81">
      <w:pPr>
        <w:jc w:val="center"/>
      </w:pPr>
    </w:p>
    <w:p w14:paraId="58E9E286" w14:textId="77777777" w:rsidR="00740DBD" w:rsidRDefault="00740DBD" w:rsidP="00362A81">
      <w:pPr>
        <w:jc w:val="center"/>
      </w:pPr>
    </w:p>
    <w:p w14:paraId="1FA40EBD" w14:textId="77777777" w:rsidR="00362A81" w:rsidRDefault="00362A81" w:rsidP="00362A81">
      <w:pPr>
        <w:pStyle w:val="Heading1"/>
      </w:pPr>
      <w:bookmarkStart w:id="13" w:name="_Toc463858685"/>
      <w:proofErr w:type="spellStart"/>
      <w:r>
        <w:lastRenderedPageBreak/>
        <w:t>Semua</w:t>
      </w:r>
      <w:proofErr w:type="spellEnd"/>
      <w:r>
        <w:t xml:space="preserve"> </w:t>
      </w:r>
      <w:proofErr w:type="spellStart"/>
      <w:r>
        <w:t>Personil</w:t>
      </w:r>
      <w:bookmarkEnd w:id="13"/>
      <w:proofErr w:type="spellEnd"/>
    </w:p>
    <w:p w14:paraId="73D63D40" w14:textId="77777777" w:rsidR="00362A81" w:rsidRDefault="00362A81" w:rsidP="00362A81"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Riau:</w:t>
      </w:r>
    </w:p>
    <w:p w14:paraId="7CF8C339" w14:textId="77777777" w:rsidR="00362A81" w:rsidRDefault="00CD2517" w:rsidP="00362A81">
      <w:pPr>
        <w:jc w:val="center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561565F2" wp14:editId="0DF4C876">
                <wp:simplePos x="0" y="0"/>
                <wp:positionH relativeFrom="column">
                  <wp:posOffset>2771775</wp:posOffset>
                </wp:positionH>
                <wp:positionV relativeFrom="paragraph">
                  <wp:posOffset>100330</wp:posOffset>
                </wp:positionV>
                <wp:extent cx="3476625" cy="514350"/>
                <wp:effectExtent l="19050" t="19050" r="28575" b="1905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6625" cy="514350"/>
                          <a:chOff x="0" y="0"/>
                          <a:chExt cx="3476625" cy="514350"/>
                        </a:xfrm>
                      </wpg:grpSpPr>
                      <wps:wsp>
                        <wps:cNvPr id="24" name="Straight Arrow Connector 24"/>
                        <wps:cNvCnPr/>
                        <wps:spPr>
                          <a:xfrm flipH="1" flipV="1">
                            <a:off x="609600" y="200025"/>
                            <a:ext cx="1695450" cy="45719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3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Oval 10"/>
                        <wps:cNvSpPr/>
                        <wps:spPr>
                          <a:xfrm>
                            <a:off x="0" y="0"/>
                            <a:ext cx="581025" cy="4191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314575" y="57150"/>
                            <a:ext cx="1162050" cy="4572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7083F6" w14:textId="77777777" w:rsidR="00CD2517" w:rsidRPr="00CD2517" w:rsidRDefault="00CD2517" w:rsidP="00CD2517">
                              <w:pPr>
                                <w:jc w:val="center"/>
                                <w:rPr>
                                  <w:lang w:val="en-ID"/>
                                </w:rPr>
                              </w:pPr>
                              <w:r>
                                <w:rPr>
                                  <w:lang w:val="en-ID"/>
                                </w:rPr>
                                <w:t xml:space="preserve">Total </w:t>
                              </w:r>
                              <w:proofErr w:type="spellStart"/>
                              <w:r>
                                <w:rPr>
                                  <w:lang w:val="en-ID"/>
                                </w:rPr>
                                <w:t>Personil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" o:spid="_x0000_s1051" style="position:absolute;left:0;text-align:left;margin-left:218.25pt;margin-top:7.9pt;width:273.75pt;height:40.5pt;z-index:251717632" coordsize="34766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">
                <v:shape id="Straight Arrow Connector 24" o:spid="_x0000_s1052" type="#_x0000_t32" style="position:absolute;left:6096;top:2000;width:16954;height:45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TFjcQAAADbAAAADwAAAGRycy9kb3ducmV2LnhtbESPQWuDQBSE74X+h+UVeilx1SSlWFcJ&#10;gYKHUBJTcn64ryp134q7Sey/7wYKOQ4z8w2Tl7MZxIUm11tWkEQxCOLG6p5bBV/Hj8UbCOeRNQ6W&#10;ScEvOSiLx4ccM22vfKBL7VsRIOwyVNB5P2ZSuqYjgy6yI3Hwvu1k0Ac5tVJPeA1wM8g0jl+lwZ7D&#10;QocjbTtqfuqzUfBJOzfgcr9N5fq0r5JxV730Tqnnp3nzDsLT7O/h/3alFaQruH0JP0A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RMWNxAAAANsAAAAPAAAAAAAAAAAA&#10;AAAAAKECAABkcnMvZG93bnJldi54bWxQSwUGAAAAAAQABAD5AAAAkgMAAAAA&#10;" strokecolor="#f0bb44 [3206]" strokeweight="2.25pt">
                  <v:stroke endarrow="block" joinstyle="miter"/>
                </v:shape>
                <v:oval id="Oval 10" o:spid="_x0000_s1053" style="position:absolute;width:5810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pNssYA&#10;AADbAAAADwAAAGRycy9kb3ducmV2LnhtbESPQU/CQBCF7yb+h82YeDGwxRBiCgtRIxEPBCwcPE66&#10;Q1vtzja7C63/njmYeJvJe/PeN4vV4Fp1oRAbzwYm4wwUceltw5WB42E9egIVE7LF1jMZ+KUIq+Xt&#10;zQJz63v+pEuRKiUhHHM0UKfU5VrHsiaHcew7YtFOPjhMsoZK24C9hLtWP2bZTDtsWBpq7Oi1pvKn&#10;ODsDH1/77+l6+/L+tp/MdoHxoS9OZ2Pu74bnOahEQ/o3/11vrOALvfwiA+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5pNssYAAADbAAAADwAAAAAAAAAAAAAAAACYAgAAZHJz&#10;L2Rvd25yZXYueG1sUEsFBgAAAAAEAAQA9QAAAIsDAAAAAA==&#10;" filled="f" strokecolor="#ffc000" strokeweight="2.25pt">
                  <v:stroke joinstyle="miter"/>
                </v:oval>
                <v:rect id="Rectangle 25" o:spid="_x0000_s1054" style="position:absolute;left:23145;top:571;width:11621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26ZsMA&#10;AADbAAAADwAAAGRycy9kb3ducmV2LnhtbESPQYvCMBSE7wv+h/CEva2pgiLVKFUQxIUFq4jeHs2z&#10;LTYvtYna/fdGEDwOM/MNM523phJ3alxpWUG/F4EgzqwuOVew361+xiCcR9ZYWSYF/+RgPut8TTHW&#10;9sFbuqc+FwHCLkYFhfd1LKXLCjLoerYmDt7ZNgZ9kE0udYOPADeVHETRSBosOSwUWNOyoOyS3oyC&#10;w3Z4psVitJd/p+Sa9NN1+7s5KvXdbZMJCE+t/4Tf7bVWMBjC60v4AXL2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26ZsMAAADbAAAADwAAAAAAAAAAAAAAAACYAgAAZHJzL2Rv&#10;d25yZXYueG1sUEsFBgAAAAAEAAQA9QAAAIgDAAAAAA==&#10;" filled="f" strokecolor="#940b0b [1604]" strokeweight="1pt">
                  <v:textbox>
                    <w:txbxContent>
                      <w:p w:rsidR="00CD2517" w:rsidRPr="00CD2517" w:rsidRDefault="00CD2517" w:rsidP="00CD2517">
                        <w:pPr>
                          <w:jc w:val="center"/>
                          <w:rPr>
                            <w:lang w:val="en-ID"/>
                          </w:rPr>
                        </w:pPr>
                        <w:r>
                          <w:rPr>
                            <w:lang w:val="en-ID"/>
                          </w:rPr>
                          <w:t>Total Personil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62A81">
        <w:rPr>
          <w:noProof/>
          <w:lang w:eastAsia="en-US"/>
        </w:rPr>
        <w:drawing>
          <wp:inline distT="0" distB="0" distL="0" distR="0" wp14:anchorId="02BB1EA7" wp14:editId="5F93A097">
            <wp:extent cx="2655400" cy="4724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9212" cy="473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4F06" w14:textId="77777777" w:rsidR="00740DBD" w:rsidRDefault="00740DBD" w:rsidP="00362A81">
      <w:pPr>
        <w:jc w:val="center"/>
      </w:pPr>
    </w:p>
    <w:p w14:paraId="65F299FB" w14:textId="77777777" w:rsidR="00740DBD" w:rsidRDefault="00740DBD" w:rsidP="00362A81">
      <w:pPr>
        <w:jc w:val="center"/>
      </w:pPr>
    </w:p>
    <w:p w14:paraId="270A1551" w14:textId="77777777" w:rsidR="00740DBD" w:rsidRDefault="00740DBD" w:rsidP="00362A81">
      <w:pPr>
        <w:jc w:val="center"/>
      </w:pPr>
    </w:p>
    <w:p w14:paraId="48E083D1" w14:textId="77777777" w:rsidR="00740DBD" w:rsidRDefault="00740DBD" w:rsidP="00362A81">
      <w:pPr>
        <w:jc w:val="center"/>
      </w:pPr>
    </w:p>
    <w:p w14:paraId="682DB606" w14:textId="77777777" w:rsidR="00740DBD" w:rsidRDefault="00740DBD" w:rsidP="00362A81">
      <w:pPr>
        <w:jc w:val="center"/>
      </w:pPr>
    </w:p>
    <w:p w14:paraId="3CAD00DC" w14:textId="77777777" w:rsidR="00740DBD" w:rsidRDefault="00740DBD" w:rsidP="00362A81">
      <w:pPr>
        <w:jc w:val="center"/>
      </w:pPr>
    </w:p>
    <w:p w14:paraId="5406DB5A" w14:textId="77777777" w:rsidR="000D3337" w:rsidRDefault="000D3337" w:rsidP="000D3337">
      <w:pPr>
        <w:pStyle w:val="Heading1"/>
      </w:pPr>
      <w:bookmarkStart w:id="14" w:name="_Toc463858686"/>
      <w:r>
        <w:lastRenderedPageBreak/>
        <w:t xml:space="preserve">Detail </w:t>
      </w:r>
      <w:proofErr w:type="spellStart"/>
      <w:r>
        <w:t>Personil</w:t>
      </w:r>
      <w:bookmarkEnd w:id="14"/>
      <w:proofErr w:type="spellEnd"/>
    </w:p>
    <w:p w14:paraId="2619E6F6" w14:textId="77777777" w:rsidR="000D3337" w:rsidRDefault="00362A81" w:rsidP="00544ADD">
      <w:proofErr w:type="spellStart"/>
      <w:r>
        <w:t>Menampilan</w:t>
      </w:r>
      <w:proofErr w:type="spellEnd"/>
      <w:r>
        <w:t xml:space="preserve"> </w:t>
      </w:r>
      <w:proofErr w:type="spellStart"/>
      <w:r>
        <w:t>bioda</w:t>
      </w:r>
      <w:proofErr w:type="spellEnd"/>
      <w:r>
        <w:t xml:space="preserve"> dan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>:</w:t>
      </w:r>
    </w:p>
    <w:p w14:paraId="4ABE27FC" w14:textId="77777777" w:rsidR="00362A81" w:rsidRDefault="00740DBD" w:rsidP="00362A81">
      <w:pPr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84BC57" wp14:editId="283A2D46">
                <wp:simplePos x="0" y="0"/>
                <wp:positionH relativeFrom="column">
                  <wp:posOffset>-266700</wp:posOffset>
                </wp:positionH>
                <wp:positionV relativeFrom="paragraph">
                  <wp:posOffset>1129030</wp:posOffset>
                </wp:positionV>
                <wp:extent cx="733425" cy="571500"/>
                <wp:effectExtent l="0" t="0" r="28575" b="190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3DABC" w14:textId="77777777" w:rsidR="00952AF8" w:rsidRPr="00952AF8" w:rsidRDefault="00952AF8" w:rsidP="00952AF8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Call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8BEEB" id="Rectangle 76" o:spid="_x0000_s1055" style="position:absolute;left:0;text-align:left;margin-left:-21pt;margin-top:88.9pt;width:57.75pt;height: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" fillcolor="white [3201]" strokecolor="#f8943f [3209]" strokeweight="1pt">
                <v:textbox>
                  <w:txbxContent>
                    <w:p w:rsidR="00952AF8" w:rsidRPr="00952AF8" w:rsidRDefault="00952AF8" w:rsidP="00952AF8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Tombol Call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AE79DD6" wp14:editId="029EF88E">
                <wp:simplePos x="0" y="0"/>
                <wp:positionH relativeFrom="column">
                  <wp:posOffset>438150</wp:posOffset>
                </wp:positionH>
                <wp:positionV relativeFrom="paragraph">
                  <wp:posOffset>1197610</wp:posOffset>
                </wp:positionV>
                <wp:extent cx="2162175" cy="45085"/>
                <wp:effectExtent l="0" t="76200" r="9525" b="5016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6217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5E3C3" id="Straight Arrow Connector 75" o:spid="_x0000_s1026" type="#_x0000_t32" style="position:absolute;margin-left:34.5pt;margin-top:94.3pt;width:170.25pt;height:3.5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" strokecolor="#f24f4f [3204]" strokeweight=".5pt">
                <v:stroke endarrow="block" joinstyle="miter"/>
              </v:shape>
            </w:pict>
          </mc:Fallback>
        </mc:AlternateContent>
      </w:r>
      <w:r w:rsidR="00362A81">
        <w:rPr>
          <w:noProof/>
          <w:lang w:eastAsia="en-US"/>
        </w:rPr>
        <w:drawing>
          <wp:inline distT="0" distB="0" distL="0" distR="0" wp14:anchorId="27B222F3" wp14:editId="77F38311">
            <wp:extent cx="2146728" cy="3819390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3315" cy="3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A81">
        <w:rPr>
          <w:noProof/>
          <w:lang w:eastAsia="en-US"/>
        </w:rPr>
        <w:drawing>
          <wp:inline distT="0" distB="0" distL="0" distR="0" wp14:anchorId="53F81C42" wp14:editId="7060FE32">
            <wp:extent cx="2141431" cy="3809967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8844" cy="38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C65C" w14:textId="77777777" w:rsidR="00362A81" w:rsidRDefault="00362A81" w:rsidP="00362A81">
      <w:pPr>
        <w:jc w:val="center"/>
      </w:pPr>
      <w:r>
        <w:rPr>
          <w:noProof/>
          <w:lang w:eastAsia="en-US"/>
        </w:rPr>
        <w:drawing>
          <wp:inline distT="0" distB="0" distL="0" distR="0" wp14:anchorId="5404A56C" wp14:editId="514AF162">
            <wp:extent cx="1958340" cy="3484215"/>
            <wp:effectExtent l="0" t="0" r="381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8580" cy="353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A81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431B0B93" wp14:editId="7F97F179">
            <wp:extent cx="1962150" cy="349099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7627" cy="353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B321" w14:textId="77777777" w:rsidR="000D3337" w:rsidRDefault="000D3337" w:rsidP="000D3337">
      <w:pPr>
        <w:pStyle w:val="Heading1"/>
      </w:pPr>
      <w:bookmarkStart w:id="15" w:name="_Toc463858687"/>
      <w:proofErr w:type="spellStart"/>
      <w:r>
        <w:lastRenderedPageBreak/>
        <w:t>Pencarian</w:t>
      </w:r>
      <w:proofErr w:type="spellEnd"/>
      <w:r>
        <w:t xml:space="preserve"> </w:t>
      </w:r>
      <w:proofErr w:type="spellStart"/>
      <w:r>
        <w:t>Personil</w:t>
      </w:r>
      <w:bookmarkEnd w:id="15"/>
      <w:proofErr w:type="spellEnd"/>
    </w:p>
    <w:p w14:paraId="7262CEA1" w14:textId="77777777" w:rsidR="000D3337" w:rsidRDefault="006B7F13" w:rsidP="00544ADD">
      <w:r w:rsidRPr="006B7F1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179E74" wp14:editId="3C268668">
                <wp:simplePos x="0" y="0"/>
                <wp:positionH relativeFrom="column">
                  <wp:posOffset>2914650</wp:posOffset>
                </wp:positionH>
                <wp:positionV relativeFrom="paragraph">
                  <wp:posOffset>484505</wp:posOffset>
                </wp:positionV>
                <wp:extent cx="1181100" cy="295275"/>
                <wp:effectExtent l="0" t="0" r="19050" b="2857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9C7DF" w14:textId="77777777" w:rsidR="006B7F13" w:rsidRPr="00330334" w:rsidRDefault="00321B03" w:rsidP="006B7F13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2. </w:t>
                            </w:r>
                            <w:r w:rsidR="006B7F13">
                              <w:rPr>
                                <w:lang w:val="en-ID"/>
                              </w:rPr>
                              <w:t xml:space="preserve">Cari </w:t>
                            </w:r>
                            <w:proofErr w:type="spellStart"/>
                            <w:r w:rsidR="006B7F13">
                              <w:rPr>
                                <w:lang w:val="en-ID"/>
                              </w:rPr>
                              <w:t>personil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784FB" id="Rectangle 67" o:spid="_x0000_s1056" style="position:absolute;margin-left:229.5pt;margin-top:38.15pt;width:93pt;height:23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" filled="f" strokecolor="#940b0b [1604]" strokeweight="1pt">
                <v:textbox>
                  <w:txbxContent>
                    <w:p w:rsidR="006B7F13" w:rsidRPr="00330334" w:rsidRDefault="00321B03" w:rsidP="006B7F13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2. </w:t>
                      </w:r>
                      <w:r w:rsidR="006B7F13">
                        <w:rPr>
                          <w:lang w:val="en-ID"/>
                        </w:rPr>
                        <w:t>Cari personil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362A81">
        <w:t>Fitur</w:t>
      </w:r>
      <w:proofErr w:type="spellEnd"/>
      <w:r w:rsidR="00362A81">
        <w:t xml:space="preserve"> </w:t>
      </w:r>
      <w:proofErr w:type="spellStart"/>
      <w:r w:rsidR="00362A81">
        <w:t>pencarian</w:t>
      </w:r>
      <w:proofErr w:type="spellEnd"/>
      <w:r w:rsidR="00362A81">
        <w:t xml:space="preserve"> data </w:t>
      </w:r>
      <w:proofErr w:type="spellStart"/>
      <w:r w:rsidR="00362A81">
        <w:t>personil</w:t>
      </w:r>
      <w:proofErr w:type="spellEnd"/>
      <w:r w:rsidR="00362A81">
        <w:t xml:space="preserve"> </w:t>
      </w:r>
      <w:proofErr w:type="spellStart"/>
      <w:r w:rsidR="00362A81">
        <w:t>berdasarkan</w:t>
      </w:r>
      <w:proofErr w:type="spellEnd"/>
      <w:r w:rsidR="00362A81">
        <w:t xml:space="preserve"> Nama, NRP </w:t>
      </w:r>
      <w:proofErr w:type="spellStart"/>
      <w:r w:rsidR="00362A81">
        <w:t>atau</w:t>
      </w:r>
      <w:proofErr w:type="spellEnd"/>
      <w:r w:rsidR="00362A81">
        <w:t xml:space="preserve"> </w:t>
      </w:r>
      <w:proofErr w:type="spellStart"/>
      <w:r w:rsidR="00362A81">
        <w:t>jabatan</w:t>
      </w:r>
      <w:proofErr w:type="spellEnd"/>
      <w:r w:rsidR="00362A81">
        <w:t xml:space="preserve"> </w:t>
      </w:r>
      <w:proofErr w:type="spellStart"/>
      <w:r w:rsidR="00362A81">
        <w:t>personil</w:t>
      </w:r>
      <w:proofErr w:type="spellEnd"/>
      <w:r w:rsidR="00362A81">
        <w:t xml:space="preserve">. </w:t>
      </w:r>
      <w:proofErr w:type="spellStart"/>
      <w:r w:rsidR="00362A81">
        <w:t>Memulai</w:t>
      </w:r>
      <w:proofErr w:type="spellEnd"/>
      <w:r w:rsidR="00362A81">
        <w:t xml:space="preserve"> </w:t>
      </w:r>
      <w:proofErr w:type="spellStart"/>
      <w:r w:rsidR="00362A81">
        <w:t>pencaraian</w:t>
      </w:r>
      <w:proofErr w:type="spellEnd"/>
      <w:r w:rsidR="00362A81">
        <w:t xml:space="preserve"> </w:t>
      </w:r>
      <w:proofErr w:type="spellStart"/>
      <w:r w:rsidR="00362A81">
        <w:t>dengan</w:t>
      </w:r>
      <w:proofErr w:type="spellEnd"/>
      <w:r w:rsidR="00362A81">
        <w:t xml:space="preserve"> </w:t>
      </w:r>
      <w:proofErr w:type="spellStart"/>
      <w:r w:rsidR="00362A81">
        <w:t>menekan</w:t>
      </w:r>
      <w:proofErr w:type="spellEnd"/>
      <w:r w:rsidR="00362A81">
        <w:t xml:space="preserve"> </w:t>
      </w:r>
      <w:proofErr w:type="spellStart"/>
      <w:r w:rsidR="00362A81">
        <w:t>tombol</w:t>
      </w:r>
      <w:proofErr w:type="spellEnd"/>
      <w:r w:rsidR="00362A81">
        <w:t xml:space="preserve"> Cari (Floating </w:t>
      </w:r>
      <w:proofErr w:type="spellStart"/>
      <w:r w:rsidR="00362A81">
        <w:t>Buttton</w:t>
      </w:r>
      <w:proofErr w:type="spellEnd"/>
      <w:r w:rsidR="00362A81">
        <w:t xml:space="preserve">) pada </w:t>
      </w:r>
      <w:proofErr w:type="spellStart"/>
      <w:r w:rsidR="00362A81">
        <w:t>kanan</w:t>
      </w:r>
      <w:proofErr w:type="spellEnd"/>
      <w:r w:rsidR="00362A81">
        <w:t xml:space="preserve"> </w:t>
      </w:r>
      <w:proofErr w:type="spellStart"/>
      <w:r w:rsidR="00362A81">
        <w:t>bawah</w:t>
      </w:r>
      <w:proofErr w:type="spellEnd"/>
      <w:r w:rsidR="00362A81">
        <w:t xml:space="preserve"> </w:t>
      </w:r>
      <w:proofErr w:type="spellStart"/>
      <w:r w:rsidR="00362A81">
        <w:t>aplikasi</w:t>
      </w:r>
      <w:proofErr w:type="spellEnd"/>
      <w:r w:rsidR="00362A81">
        <w:t>.</w:t>
      </w:r>
    </w:p>
    <w:p w14:paraId="539DE7EE" w14:textId="77777777" w:rsidR="006B7F13" w:rsidRDefault="006B7F13" w:rsidP="00544ADD">
      <w:r w:rsidRPr="006B7F1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FF1B74" wp14:editId="51CCE930">
                <wp:simplePos x="0" y="0"/>
                <wp:positionH relativeFrom="column">
                  <wp:posOffset>3971924</wp:posOffset>
                </wp:positionH>
                <wp:positionV relativeFrom="paragraph">
                  <wp:posOffset>49530</wp:posOffset>
                </wp:positionV>
                <wp:extent cx="495300" cy="285750"/>
                <wp:effectExtent l="38100" t="38100" r="19050" b="190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AAB3F" id="Straight Arrow Connector 68" o:spid="_x0000_s1026" type="#_x0000_t32" style="position:absolute;margin-left:312.75pt;margin-top:3.9pt;width:39pt;height:22.5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" strokecolor="#f24f4f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D1AAB2F" wp14:editId="4325EE42">
                <wp:simplePos x="0" y="0"/>
                <wp:positionH relativeFrom="column">
                  <wp:posOffset>3381375</wp:posOffset>
                </wp:positionH>
                <wp:positionV relativeFrom="paragraph">
                  <wp:posOffset>421005</wp:posOffset>
                </wp:positionV>
                <wp:extent cx="2257425" cy="628650"/>
                <wp:effectExtent l="19050" t="19050" r="28575" b="1905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6286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DF06BA" id="Oval 66" o:spid="_x0000_s1026" style="position:absolute;margin-left:266.25pt;margin-top:33.15pt;width:177.75pt;height:49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" filled="f" strokecolor="#ffc000" strokeweight="3pt">
                <v:stroke joinstyle="miter"/>
              </v:oval>
            </w:pict>
          </mc:Fallback>
        </mc:AlternateContent>
      </w:r>
    </w:p>
    <w:p w14:paraId="6BD76F99" w14:textId="77777777" w:rsidR="00362A81" w:rsidRDefault="006B7F13" w:rsidP="00544ADD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1323F0F" wp14:editId="1FA9D733">
                <wp:simplePos x="0" y="0"/>
                <wp:positionH relativeFrom="column">
                  <wp:posOffset>2486025</wp:posOffset>
                </wp:positionH>
                <wp:positionV relativeFrom="paragraph">
                  <wp:posOffset>4859655</wp:posOffset>
                </wp:positionV>
                <wp:extent cx="9525" cy="419100"/>
                <wp:effectExtent l="38100" t="0" r="66675" b="5715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2CD737" id="Straight Arrow Connector 64" o:spid="_x0000_s1026" type="#_x0000_t32" style="position:absolute;margin-left:195.75pt;margin-top:382.65pt;width:.75pt;height:3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" strokecolor="#f24f4f [3204]" strokeweight=".5pt">
                <v:stroke endarrow="block" joinstyle="miter"/>
              </v:shape>
            </w:pict>
          </mc:Fallback>
        </mc:AlternateContent>
      </w:r>
      <w:r w:rsidR="00362A81" w:rsidRPr="00362A81">
        <w:rPr>
          <w:noProof/>
          <w:lang w:eastAsia="en-US"/>
        </w:rPr>
        <w:drawing>
          <wp:inline distT="0" distB="0" distL="0" distR="0" wp14:anchorId="51B19492" wp14:editId="249D8519">
            <wp:extent cx="2685782" cy="4778454"/>
            <wp:effectExtent l="0" t="0" r="635" b="3175"/>
            <wp:docPr id="60" name="Picture 60" descr="D:\Pizaini\Project\Polda Riau\device-2016-10-10-090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izaini\Project\Polda Riau\device-2016-10-10-09053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158" cy="478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  <w:lang w:eastAsia="en-US"/>
        </w:rPr>
        <w:drawing>
          <wp:inline distT="0" distB="0" distL="0" distR="0" wp14:anchorId="4A07E4AD" wp14:editId="2BDC9D76">
            <wp:extent cx="2686050" cy="4778930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6653" cy="47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2E21" w14:textId="77777777" w:rsidR="006B7F13" w:rsidRDefault="006B7F13" w:rsidP="00544ADD">
      <w:r w:rsidRPr="00362A81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917ED3" wp14:editId="6DBB3F03">
                <wp:simplePos x="0" y="0"/>
                <wp:positionH relativeFrom="column">
                  <wp:posOffset>1809750</wp:posOffset>
                </wp:positionH>
                <wp:positionV relativeFrom="paragraph">
                  <wp:posOffset>295910</wp:posOffset>
                </wp:positionV>
                <wp:extent cx="1019175" cy="295275"/>
                <wp:effectExtent l="0" t="0" r="28575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0F0945" w14:textId="77777777" w:rsidR="00362A81" w:rsidRPr="00330334" w:rsidRDefault="00321B03" w:rsidP="00362A81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1. </w:t>
                            </w:r>
                            <w:proofErr w:type="spellStart"/>
                            <w:r w:rsidR="00362A81">
                              <w:rPr>
                                <w:lang w:val="en-ID"/>
                              </w:rPr>
                              <w:t>Pencarian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FD4DA" id="Rectangle 62" o:spid="_x0000_s1057" style="position:absolute;margin-left:142.5pt;margin-top:23.3pt;width:80.25pt;height:23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" filled="f" strokecolor="#940b0b [1604]" strokeweight="1pt">
                <v:textbox>
                  <w:txbxContent>
                    <w:p w:rsidR="00362A81" w:rsidRPr="00330334" w:rsidRDefault="00321B03" w:rsidP="00362A81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1. </w:t>
                      </w:r>
                      <w:r w:rsidR="00362A81">
                        <w:rPr>
                          <w:lang w:val="en-ID"/>
                        </w:rPr>
                        <w:t>Pencarian</w:t>
                      </w:r>
                    </w:p>
                  </w:txbxContent>
                </v:textbox>
              </v:rect>
            </w:pict>
          </mc:Fallback>
        </mc:AlternateContent>
      </w:r>
    </w:p>
    <w:p w14:paraId="53B3710B" w14:textId="77777777" w:rsidR="006B7F13" w:rsidRDefault="006B7F13" w:rsidP="00544ADD"/>
    <w:p w14:paraId="260490A9" w14:textId="77777777" w:rsidR="00740DBD" w:rsidRDefault="00740DBD" w:rsidP="00544ADD"/>
    <w:p w14:paraId="182E58D2" w14:textId="77777777" w:rsidR="00740DBD" w:rsidRDefault="00740DBD" w:rsidP="00544ADD"/>
    <w:p w14:paraId="45123752" w14:textId="77777777" w:rsidR="00740DBD" w:rsidRDefault="00740DBD" w:rsidP="00544ADD"/>
    <w:p w14:paraId="66E1261E" w14:textId="77777777" w:rsidR="00362A81" w:rsidRDefault="00362A81" w:rsidP="00544ADD">
      <w:proofErr w:type="spellStart"/>
      <w:r>
        <w:lastRenderedPageBreak/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Nama:</w:t>
      </w:r>
    </w:p>
    <w:p w14:paraId="66804B3A" w14:textId="77777777" w:rsidR="00362A81" w:rsidRDefault="00BB1091" w:rsidP="00544ADD">
      <w:r>
        <w:rPr>
          <w:noProof/>
          <w:lang w:eastAsia="en-US"/>
        </w:rPr>
        <w:drawing>
          <wp:inline distT="0" distB="0" distL="0" distR="0" wp14:anchorId="436D588A" wp14:editId="54EA891D">
            <wp:extent cx="2042160" cy="3633343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5485" cy="365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en-US"/>
        </w:rPr>
        <w:drawing>
          <wp:inline distT="0" distB="0" distL="0" distR="0" wp14:anchorId="449AF55A" wp14:editId="07C3530B">
            <wp:extent cx="2048880" cy="3645297"/>
            <wp:effectExtent l="0" t="0" r="889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2956" cy="36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D359" w14:textId="77777777" w:rsidR="00E50616" w:rsidRDefault="00BB1091" w:rsidP="00544ADD">
      <w:proofErr w:type="spellStart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NRP:</w:t>
      </w:r>
    </w:p>
    <w:p w14:paraId="4D02F105" w14:textId="77777777" w:rsidR="00BB1091" w:rsidRDefault="00BB1091" w:rsidP="00544ADD">
      <w:r>
        <w:rPr>
          <w:noProof/>
          <w:lang w:eastAsia="en-US"/>
        </w:rPr>
        <w:drawing>
          <wp:inline distT="0" distB="0" distL="0" distR="0" wp14:anchorId="6B557C33" wp14:editId="498A9B00">
            <wp:extent cx="2155190" cy="383444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7286" cy="387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en-US"/>
        </w:rPr>
        <w:drawing>
          <wp:inline distT="0" distB="0" distL="0" distR="0" wp14:anchorId="65692D2F" wp14:editId="0EF74A48">
            <wp:extent cx="2152650" cy="3829923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6168" cy="385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380B" w14:textId="77777777" w:rsidR="00E50616" w:rsidRDefault="00BB1091" w:rsidP="00544ADD">
      <w:proofErr w:type="spellStart"/>
      <w:r>
        <w:lastRenderedPageBreak/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jabatan</w:t>
      </w:r>
      <w:proofErr w:type="spellEnd"/>
      <w:r>
        <w:t>:</w:t>
      </w:r>
    </w:p>
    <w:p w14:paraId="68A3AEB3" w14:textId="77777777" w:rsidR="00BB1091" w:rsidRDefault="00BB1091" w:rsidP="00544ADD">
      <w:r>
        <w:rPr>
          <w:noProof/>
          <w:lang w:eastAsia="en-US"/>
        </w:rPr>
        <w:drawing>
          <wp:inline distT="0" distB="0" distL="0" distR="0" wp14:anchorId="3FE95657" wp14:editId="75A22B8F">
            <wp:extent cx="2657475" cy="472809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0725" cy="47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n-US"/>
        </w:rPr>
        <w:drawing>
          <wp:inline distT="0" distB="0" distL="0" distR="0" wp14:anchorId="696DF2A0" wp14:editId="3A01D0B2">
            <wp:extent cx="2656840" cy="4726962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4443" cy="474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E569" w14:textId="77777777" w:rsidR="00740DBD" w:rsidRDefault="00740DBD" w:rsidP="00544ADD"/>
    <w:p w14:paraId="2E7AEBED" w14:textId="77777777" w:rsidR="00740DBD" w:rsidRDefault="00740DBD" w:rsidP="00544ADD"/>
    <w:p w14:paraId="3CB9A376" w14:textId="77777777" w:rsidR="00740DBD" w:rsidRDefault="00740DBD" w:rsidP="00544ADD"/>
    <w:p w14:paraId="38C0C0D5" w14:textId="77777777" w:rsidR="00740DBD" w:rsidRDefault="00740DBD" w:rsidP="00544ADD"/>
    <w:p w14:paraId="55B2727C" w14:textId="77777777" w:rsidR="00740DBD" w:rsidRDefault="00740DBD" w:rsidP="00544ADD"/>
    <w:p w14:paraId="39DEE759" w14:textId="77777777" w:rsidR="00740DBD" w:rsidRDefault="00740DBD" w:rsidP="00544ADD"/>
    <w:p w14:paraId="375E152D" w14:textId="77777777" w:rsidR="00E50616" w:rsidRDefault="00E50616" w:rsidP="00E50616">
      <w:pPr>
        <w:pStyle w:val="Heading1"/>
      </w:pPr>
      <w:bookmarkStart w:id="16" w:name="_Toc463858688"/>
      <w:proofErr w:type="spellStart"/>
      <w:r>
        <w:lastRenderedPageBreak/>
        <w:t>Penutup</w:t>
      </w:r>
      <w:bookmarkEnd w:id="16"/>
      <w:proofErr w:type="spellEnd"/>
    </w:p>
    <w:p w14:paraId="2F5F4301" w14:textId="77777777" w:rsidR="00E50616" w:rsidRDefault="00E05D4E" w:rsidP="00E05D4E">
      <w:pPr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Riau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penelurusan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Riau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nrp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jabatan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dan kami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(</w:t>
      </w:r>
      <w:r w:rsidRPr="003C78A7">
        <w:rPr>
          <w:i/>
        </w:rPr>
        <w:t>feedback</w:t>
      </w:r>
      <w:r>
        <w:t xml:space="preserve">)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saran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di masa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>.</w:t>
      </w:r>
    </w:p>
    <w:p w14:paraId="749A472A" w14:textId="77777777" w:rsidR="00E05D4E" w:rsidRDefault="00E05D4E" w:rsidP="00E05D4E">
      <w:pPr>
        <w:jc w:val="both"/>
      </w:pPr>
      <w:r>
        <w:t xml:space="preserve">Tim </w:t>
      </w:r>
      <w:proofErr w:type="spellStart"/>
      <w:r>
        <w:t>pe</w:t>
      </w:r>
      <w:r w:rsidR="00D64688">
        <w:t>ngembang</w:t>
      </w:r>
      <w:proofErr w:type="spellEnd"/>
      <w:r w:rsidR="00D64688">
        <w:t xml:space="preserve"> </w:t>
      </w:r>
      <w:proofErr w:type="spellStart"/>
      <w:r w:rsidR="00D64688">
        <w:t>dapat</w:t>
      </w:r>
      <w:proofErr w:type="spellEnd"/>
      <w:r w:rsidR="00D64688">
        <w:t xml:space="preserve"> </w:t>
      </w:r>
      <w:proofErr w:type="spellStart"/>
      <w:r w:rsidR="00D64688">
        <w:t>dihubungi</w:t>
      </w:r>
      <w:proofErr w:type="spellEnd"/>
      <w:r w:rsidR="00D64688">
        <w:t xml:space="preserve"> via em</w:t>
      </w:r>
      <w:r>
        <w:t>a</w:t>
      </w:r>
      <w:r w:rsidR="00D64688">
        <w:t>i</w:t>
      </w:r>
      <w:r>
        <w:t>l: pizaini@uin-suska.ac.id</w:t>
      </w:r>
    </w:p>
    <w:p w14:paraId="5DA9133D" w14:textId="77777777" w:rsidR="00E50616" w:rsidRDefault="00E05D4E" w:rsidP="00544ADD">
      <w:proofErr w:type="spellStart"/>
      <w:r>
        <w:t>Wassalam</w:t>
      </w:r>
      <w:proofErr w:type="spellEnd"/>
      <w:r>
        <w:t>….</w:t>
      </w:r>
    </w:p>
    <w:p w14:paraId="3A53E41A" w14:textId="77777777" w:rsidR="000E46FA" w:rsidRDefault="000E46FA" w:rsidP="00544ADD"/>
    <w:p w14:paraId="3F628439" w14:textId="77777777" w:rsidR="000E46FA" w:rsidRDefault="000E46FA" w:rsidP="00544ADD"/>
    <w:p w14:paraId="41776330" w14:textId="77777777" w:rsidR="000E46FA" w:rsidRDefault="000E46FA" w:rsidP="000E46FA">
      <w:pPr>
        <w:jc w:val="right"/>
      </w:pPr>
      <w:proofErr w:type="spellStart"/>
      <w:r>
        <w:t>Hormat</w:t>
      </w:r>
      <w:proofErr w:type="spellEnd"/>
      <w:r>
        <w:t xml:space="preserve"> kami,</w:t>
      </w:r>
    </w:p>
    <w:p w14:paraId="1C24F22B" w14:textId="77777777" w:rsidR="000E46FA" w:rsidRDefault="000E46FA" w:rsidP="000E46FA">
      <w:pPr>
        <w:jc w:val="right"/>
      </w:pPr>
      <w:proofErr w:type="spellStart"/>
      <w:r>
        <w:t>Ketua</w:t>
      </w:r>
      <w:proofErr w:type="spellEnd"/>
      <w:r>
        <w:t xml:space="preserve"> Tim </w:t>
      </w:r>
      <w:proofErr w:type="spellStart"/>
      <w:r>
        <w:t>Pengembang</w:t>
      </w:r>
      <w:proofErr w:type="spellEnd"/>
    </w:p>
    <w:p w14:paraId="506B2B45" w14:textId="77777777" w:rsidR="000E46FA" w:rsidRDefault="000E46FA" w:rsidP="000E46FA">
      <w:pPr>
        <w:jc w:val="right"/>
      </w:pPr>
    </w:p>
    <w:p w14:paraId="3A67D321" w14:textId="77777777" w:rsidR="000E46FA" w:rsidRPr="000E46FA" w:rsidRDefault="000E46FA" w:rsidP="000E46FA">
      <w:pPr>
        <w:jc w:val="right"/>
        <w:rPr>
          <w:b/>
        </w:rPr>
      </w:pPr>
      <w:proofErr w:type="spellStart"/>
      <w:r w:rsidRPr="000E46FA">
        <w:rPr>
          <w:b/>
        </w:rPr>
        <w:t>Pizaini</w:t>
      </w:r>
      <w:proofErr w:type="spellEnd"/>
      <w:r w:rsidRPr="000E46FA">
        <w:rPr>
          <w:b/>
        </w:rPr>
        <w:t xml:space="preserve">, ST, </w:t>
      </w:r>
      <w:proofErr w:type="spellStart"/>
      <w:r w:rsidRPr="000E46FA">
        <w:rPr>
          <w:b/>
        </w:rPr>
        <w:t>M.Kom</w:t>
      </w:r>
      <w:proofErr w:type="spellEnd"/>
    </w:p>
    <w:p w14:paraId="3C1B6365" w14:textId="77777777" w:rsidR="00740DBD" w:rsidRDefault="00740DBD" w:rsidP="00544ADD"/>
    <w:p w14:paraId="01C0DB55" w14:textId="77777777" w:rsidR="00740DBD" w:rsidRDefault="00740DBD" w:rsidP="00544ADD"/>
    <w:p w14:paraId="5EAB03D9" w14:textId="77777777" w:rsidR="00740DBD" w:rsidRDefault="00740DBD" w:rsidP="00544ADD"/>
    <w:p w14:paraId="61BF8FF9" w14:textId="77777777" w:rsidR="00740DBD" w:rsidRDefault="00740DBD" w:rsidP="00544ADD"/>
    <w:p w14:paraId="0D0322C5" w14:textId="77777777" w:rsidR="00740DBD" w:rsidRDefault="00740DBD" w:rsidP="00544ADD"/>
    <w:p w14:paraId="4C5994D7" w14:textId="77777777" w:rsidR="00740DBD" w:rsidRDefault="00740DBD" w:rsidP="00544ADD"/>
    <w:p w14:paraId="23AFDB91" w14:textId="77777777" w:rsidR="00740DBD" w:rsidRDefault="00740DBD" w:rsidP="00544ADD"/>
    <w:p w14:paraId="2C870CE3" w14:textId="77777777" w:rsidR="00740DBD" w:rsidRDefault="00740DBD" w:rsidP="00544ADD"/>
    <w:p w14:paraId="540637AE" w14:textId="77777777" w:rsidR="00740DBD" w:rsidRDefault="00740DBD" w:rsidP="00544ADD"/>
    <w:p w14:paraId="0D92F88A" w14:textId="77777777" w:rsidR="00E50616" w:rsidRDefault="00E50616" w:rsidP="00E50616">
      <w:pPr>
        <w:pStyle w:val="Heading1"/>
      </w:pPr>
      <w:bookmarkStart w:id="17" w:name="_Toc463858689"/>
      <w:r>
        <w:lastRenderedPageBreak/>
        <w:t>Credit</w:t>
      </w:r>
      <w:bookmarkEnd w:id="17"/>
    </w:p>
    <w:p w14:paraId="5A556FF1" w14:textId="77777777" w:rsidR="00E50616" w:rsidRPr="00774E9F" w:rsidRDefault="0076556A" w:rsidP="00544ADD">
      <w:pPr>
        <w:rPr>
          <w:rFonts w:cs="Times New Roman"/>
          <w:color w:val="auto"/>
          <w:szCs w:val="21"/>
          <w:shd w:val="clear" w:color="auto" w:fill="FFFFFF"/>
        </w:rPr>
      </w:pPr>
      <w:r w:rsidRPr="00774E9F">
        <w:rPr>
          <w:color w:val="auto"/>
        </w:rPr>
        <w:t xml:space="preserve">Android </w:t>
      </w:r>
      <w:r w:rsidR="001916BB" w:rsidRPr="00774E9F">
        <w:rPr>
          <w:color w:val="auto"/>
        </w:rPr>
        <w:t xml:space="preserve">Developer (Official): </w:t>
      </w:r>
      <w:r w:rsidR="001916BB" w:rsidRPr="00774E9F">
        <w:rPr>
          <w:rFonts w:cs="Times New Roman"/>
          <w:bCs/>
          <w:color w:val="auto"/>
          <w:szCs w:val="21"/>
          <w:shd w:val="clear" w:color="auto" w:fill="FFFFFF"/>
        </w:rPr>
        <w:t>developer</w:t>
      </w:r>
      <w:r w:rsidR="001916BB" w:rsidRPr="00774E9F">
        <w:rPr>
          <w:rFonts w:cs="Times New Roman"/>
          <w:color w:val="auto"/>
          <w:szCs w:val="21"/>
          <w:shd w:val="clear" w:color="auto" w:fill="FFFFFF"/>
        </w:rPr>
        <w:t>.</w:t>
      </w:r>
      <w:r w:rsidR="001916BB" w:rsidRPr="00774E9F">
        <w:rPr>
          <w:rFonts w:cs="Times New Roman"/>
          <w:bCs/>
          <w:color w:val="auto"/>
          <w:szCs w:val="21"/>
          <w:shd w:val="clear" w:color="auto" w:fill="FFFFFF"/>
        </w:rPr>
        <w:t>android</w:t>
      </w:r>
      <w:r w:rsidR="001916BB" w:rsidRPr="00774E9F">
        <w:rPr>
          <w:rFonts w:cs="Times New Roman"/>
          <w:color w:val="auto"/>
          <w:szCs w:val="21"/>
          <w:shd w:val="clear" w:color="auto" w:fill="FFFFFF"/>
        </w:rPr>
        <w:t>.com</w:t>
      </w:r>
    </w:p>
    <w:p w14:paraId="1AB45808" w14:textId="77777777" w:rsidR="001916BB" w:rsidRPr="00774E9F" w:rsidRDefault="001916BB" w:rsidP="00544ADD">
      <w:pPr>
        <w:rPr>
          <w:rFonts w:cs="Times New Roman"/>
          <w:color w:val="auto"/>
          <w:szCs w:val="21"/>
          <w:shd w:val="clear" w:color="auto" w:fill="FFFFFF"/>
        </w:rPr>
      </w:pPr>
      <w:r w:rsidRPr="00774E9F">
        <w:rPr>
          <w:rFonts w:cs="Times New Roman"/>
          <w:color w:val="auto"/>
          <w:szCs w:val="21"/>
          <w:shd w:val="clear" w:color="auto" w:fill="FFFFFF"/>
        </w:rPr>
        <w:t xml:space="preserve">Circle Image View:  </w:t>
      </w:r>
      <w:hyperlink r:id="rId38" w:history="1">
        <w:r w:rsidRPr="00774E9F">
          <w:rPr>
            <w:rStyle w:val="Hyperlink"/>
            <w:rFonts w:cs="Times New Roman"/>
            <w:color w:val="auto"/>
            <w:szCs w:val="21"/>
            <w:u w:val="none"/>
            <w:shd w:val="clear" w:color="auto" w:fill="FFFFFF"/>
          </w:rPr>
          <w:t>https://github.com/hdodenhof/CircleImageView</w:t>
        </w:r>
      </w:hyperlink>
    </w:p>
    <w:p w14:paraId="13A1D877" w14:textId="77777777" w:rsidR="001916BB" w:rsidRPr="00774E9F" w:rsidRDefault="00153978" w:rsidP="00544ADD">
      <w:pPr>
        <w:rPr>
          <w:rFonts w:cs="Times New Roman"/>
          <w:color w:val="auto"/>
          <w:szCs w:val="21"/>
          <w:shd w:val="clear" w:color="auto" w:fill="FFFFFF"/>
        </w:rPr>
      </w:pPr>
      <w:r w:rsidRPr="00774E9F">
        <w:rPr>
          <w:rFonts w:cs="Times New Roman"/>
          <w:color w:val="auto"/>
          <w:szCs w:val="21"/>
          <w:shd w:val="clear" w:color="auto" w:fill="FFFFFF"/>
        </w:rPr>
        <w:t xml:space="preserve">File Picker: </w:t>
      </w:r>
      <w:hyperlink r:id="rId39" w:history="1">
        <w:r w:rsidR="0086407B" w:rsidRPr="00774E9F">
          <w:rPr>
            <w:rStyle w:val="Hyperlink"/>
            <w:rFonts w:cs="Times New Roman"/>
            <w:color w:val="auto"/>
            <w:szCs w:val="21"/>
            <w:u w:val="none"/>
            <w:shd w:val="clear" w:color="auto" w:fill="FFFFFF"/>
          </w:rPr>
          <w:t>https://github.com/Angads25/android-filepicker</w:t>
        </w:r>
      </w:hyperlink>
    </w:p>
    <w:p w14:paraId="42FA117E" w14:textId="77777777" w:rsidR="0086407B" w:rsidRPr="00774E9F" w:rsidRDefault="0086407B" w:rsidP="00544ADD">
      <w:pPr>
        <w:rPr>
          <w:rFonts w:cs="Times New Roman"/>
          <w:color w:val="auto"/>
          <w:sz w:val="32"/>
        </w:rPr>
      </w:pPr>
      <w:r w:rsidRPr="00774E9F">
        <w:rPr>
          <w:rFonts w:cs="Times New Roman"/>
          <w:color w:val="auto"/>
          <w:szCs w:val="21"/>
          <w:shd w:val="clear" w:color="auto" w:fill="FFFFFF"/>
        </w:rPr>
        <w:t>Picasso: https://github.com/square/picasso</w:t>
      </w:r>
    </w:p>
    <w:p w14:paraId="0E7DD476" w14:textId="77777777" w:rsidR="001916BB" w:rsidRDefault="001916BB" w:rsidP="00544ADD"/>
    <w:p w14:paraId="0C4C6380" w14:textId="77777777" w:rsidR="001916BB" w:rsidRDefault="001916BB" w:rsidP="00544ADD"/>
    <w:p w14:paraId="6991D48E" w14:textId="77777777" w:rsidR="0076556A" w:rsidRDefault="0076556A" w:rsidP="00544ADD"/>
    <w:p w14:paraId="1A942820" w14:textId="77777777" w:rsidR="00E50616" w:rsidRPr="00203F33" w:rsidRDefault="00E50616" w:rsidP="00544ADD"/>
    <w:sectPr w:rsidR="00E50616" w:rsidRPr="00203F33" w:rsidSect="00DB4B70">
      <w:footerReference w:type="default" r:id="rId40"/>
      <w:pgSz w:w="12240" w:h="15840" w:code="1"/>
      <w:pgMar w:top="1080" w:right="1440" w:bottom="108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D3E275" w14:textId="77777777" w:rsidR="00F237F1" w:rsidRDefault="00F237F1">
      <w:pPr>
        <w:spacing w:after="0" w:line="240" w:lineRule="auto"/>
      </w:pPr>
      <w:r>
        <w:separator/>
      </w:r>
    </w:p>
  </w:endnote>
  <w:endnote w:type="continuationSeparator" w:id="0">
    <w:p w14:paraId="330F3C62" w14:textId="77777777" w:rsidR="00F237F1" w:rsidRDefault="00F23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5D0D29" w14:textId="77777777" w:rsidR="00FC2D32" w:rsidRDefault="00F237F1">
    <w:pPr>
      <w:pStyle w:val="Footer"/>
    </w:pPr>
    <w:sdt>
      <w:sdtPr>
        <w:alias w:val="Title"/>
        <w:tag w:val=""/>
        <w:id w:val="280004402"/>
        <w:placeholder>
          <w:docPart w:val="8A2525F7FBC74074BB2E387A7555842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977EE">
          <w:rPr>
            <w:lang w:val="en-ID"/>
          </w:rPr>
          <w:t>User Manual</w:t>
        </w:r>
      </w:sdtContent>
    </w:sdt>
    <w:r w:rsidR="000B031A">
      <w:t xml:space="preserve"> - </w:t>
    </w:r>
    <w:sdt>
      <w:sdtPr>
        <w:alias w:val="Date"/>
        <w:tag w:val=""/>
        <w:id w:val="-1976370188"/>
        <w:placeholder>
          <w:docPart w:val="0AE26AB3B9B44573BF543A71534BA827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6-10-03T00:00:00Z">
          <w:dateFormat w:val="MMMM yyyy"/>
          <w:lid w:val="en-US"/>
          <w:storeMappedDataAs w:val="dateTime"/>
          <w:calendar w:val="gregorian"/>
        </w:date>
      </w:sdtPr>
      <w:sdtEndPr/>
      <w:sdtContent>
        <w:r w:rsidR="00C774D3">
          <w:t>October 2016</w:t>
        </w:r>
      </w:sdtContent>
    </w:sdt>
    <w:r w:rsidR="000B031A">
      <w:ptab w:relativeTo="margin" w:alignment="right" w:leader="none"/>
    </w:r>
    <w:r w:rsidR="000B031A">
      <w:fldChar w:fldCharType="begin"/>
    </w:r>
    <w:r w:rsidR="000B031A">
      <w:instrText xml:space="preserve"> PAGE   \* MERGEFORMAT </w:instrText>
    </w:r>
    <w:r w:rsidR="000B031A">
      <w:fldChar w:fldCharType="separate"/>
    </w:r>
    <w:r w:rsidR="00963E1F">
      <w:rPr>
        <w:noProof/>
      </w:rPr>
      <w:t>20</w:t>
    </w:r>
    <w:r w:rsidR="000B031A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06F13D" w14:textId="77777777" w:rsidR="00F237F1" w:rsidRDefault="00F237F1">
      <w:pPr>
        <w:spacing w:after="0" w:line="240" w:lineRule="auto"/>
      </w:pPr>
      <w:r>
        <w:separator/>
      </w:r>
    </w:p>
  </w:footnote>
  <w:footnote w:type="continuationSeparator" w:id="0">
    <w:p w14:paraId="79385B04" w14:textId="77777777" w:rsidR="00F237F1" w:rsidRDefault="00F237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8050E2"/>
    <w:multiLevelType w:val="hybridMultilevel"/>
    <w:tmpl w:val="75060B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B530DE"/>
    <w:multiLevelType w:val="hybridMultilevel"/>
    <w:tmpl w:val="B44EA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4A6EC2"/>
    <w:multiLevelType w:val="hybridMultilevel"/>
    <w:tmpl w:val="B9883C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E56C24"/>
    <w:multiLevelType w:val="hybridMultilevel"/>
    <w:tmpl w:val="C8B68AA6"/>
    <w:lvl w:ilvl="0" w:tplc="7FFA4152">
      <w:start w:val="1"/>
      <w:numFmt w:val="upperRoman"/>
      <w:pStyle w:val="TOC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5E7B15"/>
    <w:multiLevelType w:val="hybridMultilevel"/>
    <w:tmpl w:val="36EEB5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891BBF"/>
    <w:multiLevelType w:val="hybridMultilevel"/>
    <w:tmpl w:val="C20E1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45383B"/>
    <w:multiLevelType w:val="hybridMultilevel"/>
    <w:tmpl w:val="C20E1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F31013"/>
    <w:multiLevelType w:val="hybridMultilevel"/>
    <w:tmpl w:val="54744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841570"/>
    <w:multiLevelType w:val="hybridMultilevel"/>
    <w:tmpl w:val="B9FA2384"/>
    <w:lvl w:ilvl="0" w:tplc="5D82C78C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3"/>
  </w:num>
  <w:num w:numId="8">
    <w:abstractNumId w:val="9"/>
  </w:num>
  <w:num w:numId="9">
    <w:abstractNumId w:val="8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7EE"/>
    <w:rsid w:val="00023ACF"/>
    <w:rsid w:val="00035408"/>
    <w:rsid w:val="000B031A"/>
    <w:rsid w:val="000D3337"/>
    <w:rsid w:val="000E46FA"/>
    <w:rsid w:val="00113B44"/>
    <w:rsid w:val="00114F38"/>
    <w:rsid w:val="00153978"/>
    <w:rsid w:val="00156636"/>
    <w:rsid w:val="00166940"/>
    <w:rsid w:val="001916BB"/>
    <w:rsid w:val="001A2A0B"/>
    <w:rsid w:val="001E75ED"/>
    <w:rsid w:val="001F6BE4"/>
    <w:rsid w:val="00203F33"/>
    <w:rsid w:val="00252124"/>
    <w:rsid w:val="002601E6"/>
    <w:rsid w:val="00265AC8"/>
    <w:rsid w:val="002977EE"/>
    <w:rsid w:val="002D06C5"/>
    <w:rsid w:val="002F3C6E"/>
    <w:rsid w:val="00307622"/>
    <w:rsid w:val="00321B03"/>
    <w:rsid w:val="00330334"/>
    <w:rsid w:val="00332B6B"/>
    <w:rsid w:val="00362A81"/>
    <w:rsid w:val="00366381"/>
    <w:rsid w:val="003918F4"/>
    <w:rsid w:val="00396FDB"/>
    <w:rsid w:val="003C78A7"/>
    <w:rsid w:val="003E58E8"/>
    <w:rsid w:val="003F73B2"/>
    <w:rsid w:val="00405F3F"/>
    <w:rsid w:val="00432696"/>
    <w:rsid w:val="004468CE"/>
    <w:rsid w:val="00474DCD"/>
    <w:rsid w:val="0049791A"/>
    <w:rsid w:val="004B6163"/>
    <w:rsid w:val="004D7657"/>
    <w:rsid w:val="004E0BFD"/>
    <w:rsid w:val="00526B65"/>
    <w:rsid w:val="00544ADD"/>
    <w:rsid w:val="005962D9"/>
    <w:rsid w:val="00626C50"/>
    <w:rsid w:val="006560FB"/>
    <w:rsid w:val="006B0322"/>
    <w:rsid w:val="006B7F13"/>
    <w:rsid w:val="006C1FD3"/>
    <w:rsid w:val="006D5503"/>
    <w:rsid w:val="006F2FC0"/>
    <w:rsid w:val="007050A1"/>
    <w:rsid w:val="00740DBD"/>
    <w:rsid w:val="007614E6"/>
    <w:rsid w:val="0076556A"/>
    <w:rsid w:val="00774E9F"/>
    <w:rsid w:val="007D7885"/>
    <w:rsid w:val="0086407B"/>
    <w:rsid w:val="008824FB"/>
    <w:rsid w:val="008C13D4"/>
    <w:rsid w:val="008C5C9E"/>
    <w:rsid w:val="008D1199"/>
    <w:rsid w:val="00952AF8"/>
    <w:rsid w:val="00955FBA"/>
    <w:rsid w:val="00963E1F"/>
    <w:rsid w:val="009640DF"/>
    <w:rsid w:val="009643F9"/>
    <w:rsid w:val="009901BD"/>
    <w:rsid w:val="009D4259"/>
    <w:rsid w:val="00A2541E"/>
    <w:rsid w:val="00A44353"/>
    <w:rsid w:val="00A70E86"/>
    <w:rsid w:val="00A82828"/>
    <w:rsid w:val="00A902FD"/>
    <w:rsid w:val="00B16CE7"/>
    <w:rsid w:val="00B379F2"/>
    <w:rsid w:val="00BA6F98"/>
    <w:rsid w:val="00BB1091"/>
    <w:rsid w:val="00BE1742"/>
    <w:rsid w:val="00C07A11"/>
    <w:rsid w:val="00C14F45"/>
    <w:rsid w:val="00C454FA"/>
    <w:rsid w:val="00C774D3"/>
    <w:rsid w:val="00C967B9"/>
    <w:rsid w:val="00CC158C"/>
    <w:rsid w:val="00CD2517"/>
    <w:rsid w:val="00D45D23"/>
    <w:rsid w:val="00D64688"/>
    <w:rsid w:val="00D82ABB"/>
    <w:rsid w:val="00DB4B70"/>
    <w:rsid w:val="00E002E7"/>
    <w:rsid w:val="00E05D4E"/>
    <w:rsid w:val="00E205A1"/>
    <w:rsid w:val="00E3347B"/>
    <w:rsid w:val="00E50616"/>
    <w:rsid w:val="00E645DD"/>
    <w:rsid w:val="00EA03FF"/>
    <w:rsid w:val="00EA670D"/>
    <w:rsid w:val="00EB3C7E"/>
    <w:rsid w:val="00EF28F1"/>
    <w:rsid w:val="00F0292D"/>
    <w:rsid w:val="00F20C04"/>
    <w:rsid w:val="00F237F1"/>
    <w:rsid w:val="00F2616B"/>
    <w:rsid w:val="00F93170"/>
    <w:rsid w:val="00FC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DC18E0E"/>
  <w15:chartTrackingRefBased/>
  <w15:docId w15:val="{40D23305-7AD6-4CD5-9E76-8A89A51D2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918F4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18F4"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eastAsiaTheme="majorEastAsia" w:cstheme="majorBidi"/>
      <w:color w:val="DF1010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Pr>
      <w:sz w:val="32"/>
      <w:szCs w:val="32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99"/>
    <w:qFormat/>
    <w:rPr>
      <w:color w:val="FFFFFF" w:themeColor="background1"/>
      <w:sz w:val="22"/>
      <w:szCs w:val="22"/>
    </w:rPr>
  </w:style>
  <w:style w:type="paragraph" w:customStyle="1" w:styleId="TableSpace">
    <w:name w:val="Table Space"/>
    <w:basedOn w:val="NoSpacing"/>
    <w:uiPriority w:val="99"/>
    <w:pPr>
      <w:spacing w:line="14" w:lineRule="exact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918F4"/>
    <w:rPr>
      <w:rFonts w:ascii="Times New Roman" w:eastAsiaTheme="majorEastAsia" w:hAnsi="Times New Roman" w:cstheme="majorBidi"/>
      <w:color w:val="DF1010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Pr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b/>
      <w:bCs/>
      <w:i/>
      <w:iCs/>
      <w:sz w:val="24"/>
      <w:szCs w:val="24"/>
    </w:rPr>
  </w:style>
  <w:style w:type="paragraph" w:customStyle="1" w:styleId="LogoAlt">
    <w:name w:val="Logo Alt.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FooterAlt">
    <w:name w:val="Footer Alt.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FinancialTable">
    <w:name w:val="Financial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ListParagraph">
    <w:name w:val="List Paragraph"/>
    <w:basedOn w:val="Normal"/>
    <w:uiPriority w:val="34"/>
    <w:unhideWhenUsed/>
    <w:qFormat/>
    <w:rsid w:val="00203F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github.com/Angads25/android-filepicker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github.com/hdodenhof/CircleImageView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mpa\AppData\Roaming\Microsoft\Templates\Business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3632408D96A4E87A10A807EB752F0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39D3B8-0D97-4782-B45F-1154304C113A}"/>
      </w:docPartPr>
      <w:docPartBody>
        <w:p w:rsidR="00D13AEA" w:rsidRDefault="00164BB4">
          <w:pPr>
            <w:pStyle w:val="13632408D96A4E87A10A807EB752F0B5"/>
          </w:pPr>
          <w:r>
            <w:t>[Web address]</w:t>
          </w:r>
        </w:p>
      </w:docPartBody>
    </w:docPart>
    <w:docPart>
      <w:docPartPr>
        <w:name w:val="8A2525F7FBC74074BB2E387A755584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3A7FC4-62D9-4A80-B5DF-D43EB1CBCD90}"/>
      </w:docPartPr>
      <w:docPartBody>
        <w:p w:rsidR="00D13AEA" w:rsidRDefault="00164BB4">
          <w:pPr>
            <w:pStyle w:val="8A2525F7FBC74074BB2E387A75558429"/>
          </w:pPr>
          <w:r>
            <w:t>[Business Plan Title]</w:t>
          </w:r>
        </w:p>
      </w:docPartBody>
    </w:docPart>
    <w:docPart>
      <w:docPartPr>
        <w:name w:val="0AE26AB3B9B44573BF543A71534BA8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62AB3-F2DA-4B1F-8610-2D5134CBF181}"/>
      </w:docPartPr>
      <w:docPartBody>
        <w:p w:rsidR="00D13AEA" w:rsidRDefault="00164BB4">
          <w:pPr>
            <w:pStyle w:val="0AE26AB3B9B44573BF543A71534BA827"/>
          </w:pPr>
          <w:r>
            <w:t>[Select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BB4"/>
    <w:rsid w:val="0001408D"/>
    <w:rsid w:val="00164BB4"/>
    <w:rsid w:val="001B6535"/>
    <w:rsid w:val="004A2DB1"/>
    <w:rsid w:val="00BF236A"/>
    <w:rsid w:val="00D13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54EC0AC50144D9BA4D53EA37055860C">
    <w:name w:val="B54EC0AC50144D9BA4D53EA37055860C"/>
  </w:style>
  <w:style w:type="paragraph" w:customStyle="1" w:styleId="0D2D302BAF244EED800D8FF47C578BAD">
    <w:name w:val="0D2D302BAF244EED800D8FF47C578BAD"/>
  </w:style>
  <w:style w:type="paragraph" w:customStyle="1" w:styleId="472899CA202B4B23BD575E66E6138C6A">
    <w:name w:val="472899CA202B4B23BD575E66E6138C6A"/>
  </w:style>
  <w:style w:type="paragraph" w:customStyle="1" w:styleId="38B597C01D7845159CCAB6CC670BEEEF">
    <w:name w:val="38B597C01D7845159CCAB6CC670BEEEF"/>
  </w:style>
  <w:style w:type="paragraph" w:customStyle="1" w:styleId="B6A8173B313A47CFAE6ABD682FFBFCF5">
    <w:name w:val="B6A8173B313A47CFAE6ABD682FFBFCF5"/>
  </w:style>
  <w:style w:type="paragraph" w:customStyle="1" w:styleId="89615A36AC5A46E7861920E4FD0DFE52">
    <w:name w:val="89615A36AC5A46E7861920E4FD0DFE52"/>
  </w:style>
  <w:style w:type="paragraph" w:customStyle="1" w:styleId="EFD8BC04F0E040968A8360D30BBB356C">
    <w:name w:val="EFD8BC04F0E040968A8360D30BBB356C"/>
  </w:style>
  <w:style w:type="paragraph" w:customStyle="1" w:styleId="13632408D96A4E87A10A807EB752F0B5">
    <w:name w:val="13632408D96A4E87A10A807EB752F0B5"/>
  </w:style>
  <w:style w:type="paragraph" w:customStyle="1" w:styleId="8A2525F7FBC74074BB2E387A75558429">
    <w:name w:val="8A2525F7FBC74074BB2E387A75558429"/>
  </w:style>
  <w:style w:type="paragraph" w:customStyle="1" w:styleId="0AE26AB3B9B44573BF543A71534BA827">
    <w:name w:val="0AE26AB3B9B44573BF543A71534BA8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2016-10-03T00:00:00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C15ADB-1205-4F5E-A522-24B6F9824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plan.dotx</Template>
  <TotalTime>1</TotalTime>
  <Pages>21</Pages>
  <Words>1023</Words>
  <Characters>5835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/>
  <LinksUpToDate>false</LinksUpToDate>
  <CharactersWithSpaces>6845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Aplikasi Android Organisasi Polda Riau</dc:subject>
  <dc:creator>Pizaini</dc:creator>
  <cp:keywords/>
  <dc:description/>
  <cp:lastModifiedBy>Edho</cp:lastModifiedBy>
  <cp:revision>2</cp:revision>
  <cp:lastPrinted>2016-10-20T11:59:00Z</cp:lastPrinted>
  <dcterms:created xsi:type="dcterms:W3CDTF">2019-10-20T04:44:00Z</dcterms:created>
  <dcterms:modified xsi:type="dcterms:W3CDTF">2019-10-20T04:44:00Z</dcterms:modified>
  <cp:contentStatus>2016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